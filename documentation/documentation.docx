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D6896" w14:textId="77777777" w:rsidR="0031745F" w:rsidRDefault="0007793F" w:rsidP="00590824">
      <w:pPr>
        <w:tabs>
          <w:tab w:val="left" w:pos="241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3B969A" wp14:editId="0D0D8051">
            <wp:simplePos x="0" y="0"/>
            <wp:positionH relativeFrom="page">
              <wp:align>right</wp:align>
            </wp:positionH>
            <wp:positionV relativeFrom="paragraph">
              <wp:posOffset>-1086407</wp:posOffset>
            </wp:positionV>
            <wp:extent cx="7557796" cy="11003280"/>
            <wp:effectExtent l="0" t="0" r="5080" b="762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bw-cov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96" cy="1100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75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06C41" wp14:editId="5D45E8BB">
                <wp:simplePos x="0" y="0"/>
                <wp:positionH relativeFrom="margin">
                  <wp:posOffset>-486327</wp:posOffset>
                </wp:positionH>
                <wp:positionV relativeFrom="paragraph">
                  <wp:posOffset>1318619</wp:posOffset>
                </wp:positionV>
                <wp:extent cx="6631388" cy="1828800"/>
                <wp:effectExtent l="0" t="0" r="0" b="127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8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8F6AD3" w14:textId="2F45CA6A" w:rsidR="002F3A8B" w:rsidRPr="00BE475B" w:rsidRDefault="002F3A8B" w:rsidP="00BE475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Dokumentation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006C41"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-38.3pt;margin-top:103.85pt;width:522.15pt;height:2in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" filled="f" stroked="f">
                <v:textbox style="mso-fit-shape-to-text:t">
                  <w:txbxContent>
                    <w:p w14:paraId="348F6AD3" w14:textId="2F45CA6A" w:rsidR="002F3A8B" w:rsidRPr="00BE475B" w:rsidRDefault="002F3A8B" w:rsidP="00BE475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Dokumentation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91E8C8" w14:textId="77777777" w:rsidR="0031745F" w:rsidRDefault="0031745F" w:rsidP="00590824">
      <w:pPr>
        <w:tabs>
          <w:tab w:val="left" w:pos="2410"/>
        </w:tabs>
        <w:sectPr w:rsidR="0031745F" w:rsidSect="0007793F">
          <w:headerReference w:type="default" r:id="rId9"/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de-DE" w:eastAsia="en-US"/>
        </w:rPr>
        <w:id w:val="1930610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9C1387" w14:textId="77777777" w:rsidR="00590824" w:rsidRDefault="00590824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0488B1EE" w14:textId="167B586B" w:rsidR="00555980" w:rsidRDefault="00590824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418084" w:history="1">
            <w:r w:rsidR="00555980" w:rsidRPr="00362ECC">
              <w:rPr>
                <w:rStyle w:val="Hyperlink"/>
                <w:noProof/>
              </w:rPr>
              <w:t>1</w:t>
            </w:r>
            <w:r w:rsidR="00555980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55980" w:rsidRPr="00362ECC">
              <w:rPr>
                <w:rStyle w:val="Hyperlink"/>
                <w:noProof/>
              </w:rPr>
              <w:t>Applikation Inbetriebnahme</w:t>
            </w:r>
            <w:r w:rsidR="00555980">
              <w:rPr>
                <w:noProof/>
                <w:webHidden/>
              </w:rPr>
              <w:tab/>
            </w:r>
            <w:r w:rsidR="00555980">
              <w:rPr>
                <w:noProof/>
                <w:webHidden/>
              </w:rPr>
              <w:fldChar w:fldCharType="begin"/>
            </w:r>
            <w:r w:rsidR="00555980">
              <w:rPr>
                <w:noProof/>
                <w:webHidden/>
              </w:rPr>
              <w:instrText xml:space="preserve"> PAGEREF _Toc63418084 \h </w:instrText>
            </w:r>
            <w:r w:rsidR="00555980">
              <w:rPr>
                <w:noProof/>
                <w:webHidden/>
              </w:rPr>
            </w:r>
            <w:r w:rsidR="00555980">
              <w:rPr>
                <w:noProof/>
                <w:webHidden/>
              </w:rPr>
              <w:fldChar w:fldCharType="separate"/>
            </w:r>
            <w:r w:rsidR="00555980">
              <w:rPr>
                <w:noProof/>
                <w:webHidden/>
              </w:rPr>
              <w:t>II</w:t>
            </w:r>
            <w:r w:rsidR="00555980">
              <w:rPr>
                <w:noProof/>
                <w:webHidden/>
              </w:rPr>
              <w:fldChar w:fldCharType="end"/>
            </w:r>
          </w:hyperlink>
        </w:p>
        <w:p w14:paraId="0B1EAF23" w14:textId="6D07182C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85" w:history="1">
            <w:r w:rsidRPr="00362ECC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839E" w14:textId="7693C721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86" w:history="1">
            <w:r w:rsidRPr="00362ECC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31D31" w14:textId="49F4CC9B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87" w:history="1">
            <w:r w:rsidRPr="00362ECC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Testdaten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39DA4" w14:textId="638364F0" w:rsidR="00555980" w:rsidRDefault="0055598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88" w:history="1">
            <w:r w:rsidRPr="00362EC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Unser Vorgehen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3894C" w14:textId="5822E1A4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89" w:history="1">
            <w:r w:rsidRPr="00362EC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Sourcecode Versionierung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717F4" w14:textId="3119D4EB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0" w:history="1">
            <w:r w:rsidRPr="00362EC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EC256" w14:textId="6321034C" w:rsidR="00555980" w:rsidRDefault="0055598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1" w:history="1">
            <w:r w:rsidRPr="00362ECC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216CA" w14:textId="0407FAAA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2" w:history="1">
            <w:r w:rsidRPr="00362EC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Mockups vs Endergebnis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0A0B" w14:textId="11FA7875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3" w:history="1">
            <w:r w:rsidRPr="00362EC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Modal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B067D" w14:textId="4CC0402F" w:rsidR="00555980" w:rsidRDefault="0055598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4" w:history="1">
            <w:r w:rsidRPr="00362ECC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AF9F" w14:textId="06CC6C1C" w:rsidR="00555980" w:rsidRDefault="0055598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5" w:history="1">
            <w:r w:rsidRPr="00362ECC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21CE" w14:textId="55B7F623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6" w:history="1">
            <w:r w:rsidRPr="00362ECC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Links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7BAC4" w14:textId="215ABC41" w:rsidR="00555980" w:rsidRDefault="0055598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7" w:history="1">
            <w:r w:rsidRPr="00362ECC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4F6B9" w14:textId="00CD7693" w:rsidR="00555980" w:rsidRDefault="0055598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8" w:history="1">
            <w:r w:rsidRPr="00362ECC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0B6D" w14:textId="16274769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099" w:history="1">
            <w:r w:rsidRPr="00362ECC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Mitte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FD96" w14:textId="5D9354DB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0" w:history="1">
            <w:r w:rsidRPr="00362ECC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Rechts DB-Entities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24AD" w14:textId="2EED9584" w:rsidR="00555980" w:rsidRDefault="0055598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1" w:history="1">
            <w:r w:rsidRPr="00362ECC">
              <w:rPr>
                <w:rStyle w:val="Hyperlink"/>
                <w:noProof/>
              </w:rPr>
              <w:t>5.3.1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Ausnahme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9021A" w14:textId="3355ADE3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2" w:history="1">
            <w:r w:rsidRPr="00362ECC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Assoziationen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25FA9" w14:textId="259135F1" w:rsidR="00555980" w:rsidRDefault="0055598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3" w:history="1">
            <w:r w:rsidRPr="00362ECC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CTE – Categories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CA36C" w14:textId="7091C047" w:rsidR="00555980" w:rsidRDefault="0055598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4" w:history="1">
            <w:r w:rsidRPr="00362ECC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YOY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3594" w14:textId="7F85A0C4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5" w:history="1">
            <w:r w:rsidRPr="00362ECC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27CAF" w14:textId="686DC8F4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6" w:history="1">
            <w:r w:rsidRPr="00362ECC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Klasse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5FA41" w14:textId="519250C8" w:rsidR="00555980" w:rsidRDefault="0055598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7" w:history="1">
            <w:r w:rsidRPr="00362ECC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E3754" w14:textId="72837A42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8" w:history="1">
            <w:r w:rsidRPr="00362ECC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Netto Brutto Berechnung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D4F55" w14:textId="16E5DA2A" w:rsidR="00555980" w:rsidRDefault="0055598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09" w:history="1">
            <w:r w:rsidRPr="00362ECC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Rückblick auf das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94419" w14:textId="66EC53F8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10" w:history="1">
            <w:r w:rsidRPr="00362ECC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Raphael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65337" w14:textId="16E2AF80" w:rsidR="00555980" w:rsidRDefault="0055598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63418111" w:history="1">
            <w:r w:rsidRPr="00362ECC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362ECC">
              <w:rPr>
                <w:rStyle w:val="Hyperlink"/>
                <w:noProof/>
              </w:rPr>
              <w:t>Ricardo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AD7F" w14:textId="5453408B" w:rsidR="00590824" w:rsidRDefault="00590824">
          <w:r>
            <w:rPr>
              <w:b/>
              <w:bCs/>
              <w:lang w:val="de-DE"/>
            </w:rPr>
            <w:fldChar w:fldCharType="end"/>
          </w:r>
        </w:p>
      </w:sdtContent>
    </w:sdt>
    <w:p w14:paraId="3E5093EA" w14:textId="5CC6CA11" w:rsidR="00590824" w:rsidRDefault="007B0E3D" w:rsidP="00590005">
      <w:pPr>
        <w:pStyle w:val="berschrift1"/>
      </w:pPr>
      <w:bookmarkStart w:id="0" w:name="_Toc63418084"/>
      <w:r>
        <w:lastRenderedPageBreak/>
        <w:t>Applikation Inbetriebnahme</w:t>
      </w:r>
      <w:bookmarkEnd w:id="0"/>
    </w:p>
    <w:p w14:paraId="344745B6" w14:textId="7C0B74C6" w:rsidR="00BE475B" w:rsidRDefault="007B0E3D" w:rsidP="007B0E3D">
      <w:pPr>
        <w:pStyle w:val="berschrift2"/>
      </w:pPr>
      <w:bookmarkStart w:id="1" w:name="_Toc63418085"/>
      <w:r>
        <w:t>Download</w:t>
      </w:r>
      <w:bookmarkEnd w:id="1"/>
    </w:p>
    <w:p w14:paraId="5E8BC9C3" w14:textId="09965E2C" w:rsidR="007B0E3D" w:rsidRDefault="007B0E3D" w:rsidP="007B0E3D">
      <w:r>
        <w:t xml:space="preserve">Der Sourcecode von </w:t>
      </w:r>
      <w:r w:rsidRPr="007B0E3D">
        <w:rPr>
          <w:i/>
          <w:iCs/>
        </w:rPr>
        <w:t>order-management</w:t>
      </w:r>
      <w:r>
        <w:t xml:space="preserve"> wird mit </w:t>
      </w:r>
      <w:proofErr w:type="spellStart"/>
      <w:r>
        <w:t>Git</w:t>
      </w:r>
      <w:proofErr w:type="spellEnd"/>
      <w:r>
        <w:t xml:space="preserve"> verwaltet. Als Plattform wird </w:t>
      </w:r>
      <w:hyperlink r:id="rId10" w:history="1">
        <w:r w:rsidRPr="00F50625">
          <w:rPr>
            <w:rStyle w:val="Hyperlink"/>
          </w:rPr>
          <w:t>www.github.com</w:t>
        </w:r>
      </w:hyperlink>
      <w:r>
        <w:t xml:space="preserve"> verwendet. Um den Sourcecode herunter zu laden kann entweder dieser Command ausgeführt werden:</w:t>
      </w:r>
    </w:p>
    <w:p w14:paraId="71C6EF4D" w14:textId="18BD2019" w:rsidR="007B0E3D" w:rsidRPr="00A01113" w:rsidRDefault="007B0E3D" w:rsidP="007B0E3D">
      <w:pPr>
        <w:pStyle w:val="Code"/>
        <w:rPr>
          <w:lang w:val="en-GB"/>
        </w:rPr>
      </w:pPr>
      <w:r w:rsidRPr="00A01113">
        <w:rPr>
          <w:lang w:val="en-GB"/>
        </w:rPr>
        <w:t>git clone https://github.com/ricardo17coelho/order-management.git</w:t>
      </w:r>
    </w:p>
    <w:p w14:paraId="0A9F2BCF" w14:textId="3F6DDA22" w:rsidR="007B0E3D" w:rsidRDefault="007B0E3D">
      <w:pPr>
        <w:spacing w:after="160" w:line="259" w:lineRule="auto"/>
      </w:pPr>
      <w:r>
        <w:t>Oder er kann von folgender URL manuell als .</w:t>
      </w:r>
      <w:proofErr w:type="spellStart"/>
      <w:r>
        <w:t>zip</w:t>
      </w:r>
      <w:proofErr w:type="spellEnd"/>
      <w:r>
        <w:t xml:space="preserve"> heruntergeladen werden:</w:t>
      </w:r>
    </w:p>
    <w:p w14:paraId="57609F7A" w14:textId="74561E45" w:rsidR="007B0E3D" w:rsidRDefault="002F3A8B" w:rsidP="007B0E3D">
      <w:pPr>
        <w:pStyle w:val="Listenabsatz"/>
        <w:numPr>
          <w:ilvl w:val="0"/>
          <w:numId w:val="3"/>
        </w:numPr>
        <w:spacing w:after="160" w:line="259" w:lineRule="auto"/>
      </w:pPr>
      <w:hyperlink r:id="rId11" w:history="1">
        <w:r w:rsidR="007B0E3D" w:rsidRPr="00F50625">
          <w:rPr>
            <w:rStyle w:val="Hyperlink"/>
          </w:rPr>
          <w:t>https://github.com/ricardo17coelho/order-management</w:t>
        </w:r>
      </w:hyperlink>
    </w:p>
    <w:p w14:paraId="26D427B1" w14:textId="4FBCA718" w:rsidR="007B0E3D" w:rsidRDefault="007B0E3D" w:rsidP="007B0E3D">
      <w:pPr>
        <w:pStyle w:val="berschrift2"/>
      </w:pPr>
      <w:bookmarkStart w:id="2" w:name="_Toc63418086"/>
      <w:r>
        <w:t>Datenbank</w:t>
      </w:r>
      <w:bookmarkEnd w:id="2"/>
    </w:p>
    <w:p w14:paraId="13632474" w14:textId="5DB7E364" w:rsidR="007B0E3D" w:rsidRDefault="00D05979" w:rsidP="007B0E3D">
      <w:r w:rsidRPr="00D05979">
        <w:rPr>
          <w:i/>
          <w:iCs/>
        </w:rPr>
        <w:t>Order-Management</w:t>
      </w:r>
      <w:r>
        <w:t xml:space="preserve"> braucht zwingend eine laufende MSSQL-Datenbank, die auf dem gleichen Host läuft, wie die Applikation. </w:t>
      </w:r>
      <w:r w:rsidR="00DF5C46">
        <w:t>D</w:t>
      </w:r>
      <w:r>
        <w:t xml:space="preserve">er angemeldete Windows-User muss sich zwingend mit </w:t>
      </w:r>
      <w:r w:rsidR="00C44FA2">
        <w:t>dieser Datenbank verbinden dürfen.</w:t>
      </w:r>
      <w:r w:rsidR="00F849A4">
        <w:t xml:space="preserve"> </w:t>
      </w:r>
      <w:r w:rsidR="00F849A4" w:rsidRPr="00DF5C46">
        <w:rPr>
          <w:rFonts w:ascii="Courier New" w:hAnsi="Courier New" w:cs="Courier New"/>
        </w:rPr>
        <w:t>(</w:t>
      </w:r>
      <w:proofErr w:type="spellStart"/>
      <w:r w:rsidR="00F849A4" w:rsidRPr="00DF5C46">
        <w:rPr>
          <w:rFonts w:ascii="Courier New" w:hAnsi="Courier New" w:cs="Courier New"/>
        </w:rPr>
        <w:t>Trusted_Connection</w:t>
      </w:r>
      <w:proofErr w:type="spellEnd"/>
      <w:r w:rsidR="00F849A4" w:rsidRPr="00DF5C46">
        <w:rPr>
          <w:rFonts w:ascii="Courier New" w:hAnsi="Courier New" w:cs="Courier New"/>
        </w:rPr>
        <w:t>=True)</w:t>
      </w:r>
    </w:p>
    <w:p w14:paraId="087D0B52" w14:textId="005E40E7" w:rsidR="00C44FA2" w:rsidRDefault="00C44FA2" w:rsidP="007B0E3D">
      <w:r>
        <w:t xml:space="preserve">Bevor man die Applikation startet, muss man die Datenbank vorbereiten. Dafür sollte das Visual Studio Projekt geöffnet werden und in der Package Manager </w:t>
      </w:r>
      <w:proofErr w:type="spellStart"/>
      <w:r>
        <w:t>Console</w:t>
      </w:r>
      <w:proofErr w:type="spellEnd"/>
      <w:r>
        <w:t xml:space="preserve"> folgender Command ausgeführt werden:</w:t>
      </w:r>
    </w:p>
    <w:p w14:paraId="3AECA015" w14:textId="624F1E11" w:rsidR="00C44FA2" w:rsidRPr="007B0E3D" w:rsidRDefault="00C44FA2" w:rsidP="00C44FA2">
      <w:pPr>
        <w:pStyle w:val="Code"/>
      </w:pPr>
      <w:r>
        <w:t>Update-Database</w:t>
      </w:r>
    </w:p>
    <w:p w14:paraId="1E980DA4" w14:textId="74BF5FC0" w:rsidR="001B0CAF" w:rsidRDefault="00F849A4" w:rsidP="00F849A4">
      <w:r>
        <w:t>Dies generiert die nötigen Tabellen mit allen dazugehörigen Spalten und Beziehungen</w:t>
      </w:r>
      <w:r w:rsidR="000C042E">
        <w:t>.</w:t>
      </w:r>
    </w:p>
    <w:p w14:paraId="611AECBB" w14:textId="60647DE1" w:rsidR="000C042E" w:rsidRDefault="000C042E" w:rsidP="000C042E">
      <w:pPr>
        <w:pStyle w:val="berschrift2"/>
      </w:pPr>
      <w:bookmarkStart w:id="3" w:name="_Toc63418087"/>
      <w:r>
        <w:t>Testdaten</w:t>
      </w:r>
      <w:bookmarkEnd w:id="3"/>
    </w:p>
    <w:p w14:paraId="046695DA" w14:textId="77777777" w:rsidR="00911B2C" w:rsidRDefault="00061BA4" w:rsidP="000C042E">
      <w:r>
        <w:t xml:space="preserve">Dieser Command generiert nicht nur sämtliche Tabellen, sondern auch einige Testdaten, damit </w:t>
      </w:r>
      <w:r w:rsidRPr="00061BA4">
        <w:rPr>
          <w:i/>
          <w:iCs/>
        </w:rPr>
        <w:t>order-management</w:t>
      </w:r>
      <w:r>
        <w:t xml:space="preserve"> dann auch getestet werden kann. Dies wurde in der Methode </w:t>
      </w:r>
      <w:proofErr w:type="spellStart"/>
      <w:proofErr w:type="gramStart"/>
      <w:r w:rsidRPr="00061BA4">
        <w:rPr>
          <w:rFonts w:ascii="Courier New" w:hAnsi="Courier New" w:cs="Courier New"/>
        </w:rPr>
        <w:t>onModelCreating</w:t>
      </w:r>
      <w:proofErr w:type="spellEnd"/>
      <w:r w:rsidRPr="00061BA4">
        <w:rPr>
          <w:rFonts w:ascii="Courier New" w:hAnsi="Courier New" w:cs="Courier New"/>
        </w:rPr>
        <w:t>(</w:t>
      </w:r>
      <w:proofErr w:type="gramEnd"/>
      <w:r w:rsidRPr="00061BA4">
        <w:rPr>
          <w:rFonts w:ascii="Courier New" w:hAnsi="Courier New" w:cs="Courier New"/>
        </w:rPr>
        <w:t>)</w:t>
      </w:r>
      <w:r>
        <w:t xml:space="preserve"> im </w:t>
      </w:r>
      <w:proofErr w:type="spellStart"/>
      <w:r>
        <w:t>DbContext</w:t>
      </w:r>
      <w:proofErr w:type="spellEnd"/>
      <w:r>
        <w:t xml:space="preserve"> implementiert.</w:t>
      </w:r>
    </w:p>
    <w:p w14:paraId="0F7B59AE" w14:textId="77777777" w:rsidR="00911B2C" w:rsidRDefault="00911B2C">
      <w:pPr>
        <w:spacing w:after="160" w:line="259" w:lineRule="auto"/>
      </w:pPr>
      <w:r>
        <w:br w:type="page"/>
      </w:r>
    </w:p>
    <w:p w14:paraId="7BA6F84B" w14:textId="11623DDE" w:rsidR="00911B2C" w:rsidRDefault="00911B2C" w:rsidP="00911B2C">
      <w:pPr>
        <w:pStyle w:val="berschrift1"/>
      </w:pPr>
      <w:bookmarkStart w:id="4" w:name="_Toc63418088"/>
      <w:r>
        <w:lastRenderedPageBreak/>
        <w:t>Unser Vorgehen</w:t>
      </w:r>
      <w:bookmarkEnd w:id="4"/>
    </w:p>
    <w:p w14:paraId="00EC283F" w14:textId="7E56696B" w:rsidR="00911B2C" w:rsidRPr="00911B2C" w:rsidRDefault="00911B2C" w:rsidP="00911B2C">
      <w:pPr>
        <w:pStyle w:val="berschrift2"/>
      </w:pPr>
      <w:bookmarkStart w:id="5" w:name="_Toc63418089"/>
      <w:r>
        <w:t>Sourcecode Versionierung</w:t>
      </w:r>
      <w:bookmarkEnd w:id="5"/>
    </w:p>
    <w:p w14:paraId="10DEDEAA" w14:textId="77777777" w:rsidR="00911B2C" w:rsidRDefault="00911B2C" w:rsidP="00911B2C">
      <w:r>
        <w:t xml:space="preserve">Uns war von Anfang an klar, dass wir den Sourcecode mit </w:t>
      </w:r>
      <w:proofErr w:type="spellStart"/>
      <w:r>
        <w:t>Git</w:t>
      </w:r>
      <w:proofErr w:type="spellEnd"/>
      <w:r>
        <w:t xml:space="preserve"> auf </w:t>
      </w:r>
      <w:proofErr w:type="spellStart"/>
      <w:r>
        <w:t>Github</w:t>
      </w:r>
      <w:proofErr w:type="spellEnd"/>
      <w:r>
        <w:t xml:space="preserve"> verwalten wollten.</w:t>
      </w:r>
    </w:p>
    <w:p w14:paraId="0DA4150D" w14:textId="2879DAB0" w:rsidR="00911B2C" w:rsidRDefault="00911B2C" w:rsidP="00911B2C">
      <w:pPr>
        <w:pStyle w:val="berschrift2"/>
      </w:pPr>
      <w:bookmarkStart w:id="6" w:name="_Toc63418090"/>
      <w:r>
        <w:t>Kanban</w:t>
      </w:r>
      <w:bookmarkEnd w:id="6"/>
    </w:p>
    <w:p w14:paraId="6E6D370F" w14:textId="7E90F327" w:rsidR="00911B2C" w:rsidRDefault="00911B2C" w:rsidP="00911B2C">
      <w:r>
        <w:t xml:space="preserve">Als zusätzliche Hilfe für die Übersicht der Tasks verwendeten wir ein Kanban-Board auf </w:t>
      </w:r>
      <w:hyperlink r:id="rId12" w:history="1">
        <w:r w:rsidRPr="00F50625">
          <w:rPr>
            <w:rStyle w:val="Hyperlink"/>
          </w:rPr>
          <w:t>www.trello.com</w:t>
        </w:r>
      </w:hyperlink>
      <w:r>
        <w:t>.</w:t>
      </w:r>
    </w:p>
    <w:p w14:paraId="3C468C48" w14:textId="77777777" w:rsidR="00911B2C" w:rsidRDefault="00911B2C" w:rsidP="00911B2C">
      <w:r>
        <w:t>Anfangs definierten wir einige Tasks und teilten sie einander zu. Die ersten Tasks waren:</w:t>
      </w:r>
    </w:p>
    <w:p w14:paraId="7980872F" w14:textId="0A378CD4" w:rsidR="00911B2C" w:rsidRDefault="00911B2C" w:rsidP="00911B2C">
      <w:pPr>
        <w:pStyle w:val="Listenabsatz"/>
        <w:numPr>
          <w:ilvl w:val="0"/>
          <w:numId w:val="3"/>
        </w:numPr>
      </w:pPr>
      <w:r>
        <w:t>Ricardo:</w:t>
      </w:r>
      <w:r>
        <w:tab/>
        <w:t xml:space="preserve">GIT </w:t>
      </w:r>
      <w:proofErr w:type="spellStart"/>
      <w:r>
        <w:t>Repo</w:t>
      </w:r>
      <w:proofErr w:type="spellEnd"/>
      <w:r>
        <w:t xml:space="preserve"> erstellen</w:t>
      </w:r>
    </w:p>
    <w:p w14:paraId="52CF1EE4" w14:textId="1149895A" w:rsidR="00911B2C" w:rsidRDefault="00911B2C" w:rsidP="00911B2C">
      <w:pPr>
        <w:pStyle w:val="Listenabsatz"/>
        <w:numPr>
          <w:ilvl w:val="0"/>
          <w:numId w:val="3"/>
        </w:numPr>
      </w:pPr>
      <w:r>
        <w:t>Ricardo:</w:t>
      </w:r>
      <w:r>
        <w:tab/>
        <w:t>GUI Mockups erstellen</w:t>
      </w:r>
    </w:p>
    <w:p w14:paraId="6EE104BD" w14:textId="6C337829" w:rsidR="00911B2C" w:rsidRDefault="00911B2C" w:rsidP="00911B2C">
      <w:pPr>
        <w:pStyle w:val="Listenabsatz"/>
        <w:numPr>
          <w:ilvl w:val="0"/>
          <w:numId w:val="3"/>
        </w:numPr>
      </w:pPr>
      <w:r>
        <w:t>Raphael:</w:t>
      </w:r>
      <w:r>
        <w:tab/>
        <w:t>ERM erstellen</w:t>
      </w:r>
    </w:p>
    <w:p w14:paraId="497FC6CA" w14:textId="425F3275" w:rsidR="00911B2C" w:rsidRDefault="00911B2C" w:rsidP="00911B2C">
      <w:pPr>
        <w:pStyle w:val="Listenabsatz"/>
        <w:numPr>
          <w:ilvl w:val="0"/>
          <w:numId w:val="3"/>
        </w:numPr>
      </w:pPr>
      <w:r>
        <w:t>Ricardo:</w:t>
      </w:r>
      <w:r>
        <w:tab/>
        <w:t>Dashboard (Homescreen) erstellen</w:t>
      </w:r>
    </w:p>
    <w:p w14:paraId="19CD0BD1" w14:textId="682555D6" w:rsidR="00911B2C" w:rsidRDefault="00911B2C" w:rsidP="00911B2C">
      <w:pPr>
        <w:pStyle w:val="Listenabsatz"/>
        <w:numPr>
          <w:ilvl w:val="0"/>
          <w:numId w:val="3"/>
        </w:numPr>
      </w:pPr>
      <w:r>
        <w:t>Raphael:</w:t>
      </w:r>
      <w:r>
        <w:tab/>
        <w:t>Sämtliche Entity Models erstellen</w:t>
      </w:r>
    </w:p>
    <w:p w14:paraId="09839A23" w14:textId="77777777" w:rsidR="00333B23" w:rsidRDefault="00911B2C" w:rsidP="00911B2C">
      <w:r>
        <w:t>Danach erstellten wir immer weitere Tasks, priorisierten sie und teilten sie einander zu</w:t>
      </w:r>
      <w:r w:rsidR="00333B23">
        <w:t xml:space="preserve">. </w:t>
      </w:r>
    </w:p>
    <w:p w14:paraId="2F2F79F4" w14:textId="4A238E94" w:rsidR="00911B2C" w:rsidRDefault="00333B23" w:rsidP="00911B2C">
      <w:r>
        <w:t xml:space="preserve">Dies ist nur ein kleiner Ausschnitt </w:t>
      </w:r>
      <w:proofErr w:type="gramStart"/>
      <w:r w:rsidR="00873056">
        <w:t>von unserem</w:t>
      </w:r>
      <w:r>
        <w:t xml:space="preserve"> </w:t>
      </w:r>
      <w:r w:rsidR="00051B47">
        <w:t>Kanban-</w:t>
      </w:r>
      <w:r>
        <w:t>Board</w:t>
      </w:r>
      <w:proofErr w:type="gramEnd"/>
      <w:r>
        <w:t>:</w:t>
      </w:r>
    </w:p>
    <w:p w14:paraId="4A237351" w14:textId="4D0BC085" w:rsidR="00911B2C" w:rsidRDefault="00911B2C" w:rsidP="00911B2C">
      <w:r w:rsidRPr="00911B2C">
        <w:rPr>
          <w:noProof/>
        </w:rPr>
        <w:drawing>
          <wp:inline distT="0" distB="0" distL="0" distR="0" wp14:anchorId="56E57CD7" wp14:editId="2A56033B">
            <wp:extent cx="3928262" cy="484059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3554" cy="48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8C24" w14:textId="6B16A501" w:rsidR="005D7BDE" w:rsidRDefault="00AF1326" w:rsidP="00F97EA4">
      <w:pPr>
        <w:pStyle w:val="berschrift1"/>
      </w:pPr>
      <w:bookmarkStart w:id="7" w:name="_Toc63418091"/>
      <w:r>
        <w:lastRenderedPageBreak/>
        <w:t>UI</w:t>
      </w:r>
      <w:bookmarkEnd w:id="7"/>
    </w:p>
    <w:p w14:paraId="5EC500C9" w14:textId="52C12B97" w:rsidR="00FF469B" w:rsidRPr="00FF469B" w:rsidRDefault="00FF469B" w:rsidP="00FF469B">
      <w:pPr>
        <w:pStyle w:val="berschrift2"/>
      </w:pPr>
      <w:bookmarkStart w:id="8" w:name="_Toc63418092"/>
      <w:r>
        <w:t xml:space="preserve">Mockups </w:t>
      </w:r>
      <w:proofErr w:type="spellStart"/>
      <w:r>
        <w:t>vs</w:t>
      </w:r>
      <w:proofErr w:type="spellEnd"/>
      <w:r>
        <w:t xml:space="preserve"> Endergebnis</w:t>
      </w:r>
      <w:bookmarkEnd w:id="8"/>
    </w:p>
    <w:p w14:paraId="41ACEED8" w14:textId="174EB62B" w:rsidR="003874F0" w:rsidRPr="002E3B56" w:rsidRDefault="003874F0" w:rsidP="00A01113">
      <w:r w:rsidRPr="002E3B56">
        <w:t xml:space="preserve">Warum abweicht </w:t>
      </w:r>
      <w:r w:rsidR="002E3B56" w:rsidRPr="002E3B56">
        <w:t>unser Endprodukt</w:t>
      </w:r>
      <w:r w:rsidRPr="002E3B56">
        <w:t xml:space="preserve"> </w:t>
      </w:r>
      <w:r w:rsidR="002E3B56" w:rsidRPr="002E3B56">
        <w:t>von erstellten Mockups?</w:t>
      </w:r>
    </w:p>
    <w:p w14:paraId="629EA1BD" w14:textId="660B23DB" w:rsidR="00AF1326" w:rsidRDefault="002E3B56" w:rsidP="00A01113">
      <w:r w:rsidRPr="002E3B56">
        <w:t>Am Anfang wollten wir e</w:t>
      </w:r>
      <w:r>
        <w:t>in einfaches Design für all die Views gestalten und mit Hilfe von verschiedener Farbe, die «</w:t>
      </w:r>
      <w:proofErr w:type="spellStart"/>
      <w:r>
        <w:t>views</w:t>
      </w:r>
      <w:proofErr w:type="spellEnd"/>
      <w:r>
        <w:t>» unterscheiden.</w:t>
      </w:r>
    </w:p>
    <w:p w14:paraId="28EC8876" w14:textId="04F2B8A4" w:rsidR="002E3B56" w:rsidRDefault="002E3B56" w:rsidP="00A01113">
      <w:r>
        <w:t xml:space="preserve">Jedoch haben wir schnell gemerkt, dass </w:t>
      </w:r>
      <w:proofErr w:type="spellStart"/>
      <w:r>
        <w:t>WindowsForms</w:t>
      </w:r>
      <w:proofErr w:type="spellEnd"/>
      <w:r>
        <w:t xml:space="preserve"> sehr limitiert ist.</w:t>
      </w:r>
    </w:p>
    <w:p w14:paraId="6EA2214D" w14:textId="3C27517C" w:rsidR="002E3B56" w:rsidRPr="002E3B56" w:rsidRDefault="002E3B56" w:rsidP="00A01113">
      <w:r>
        <w:t xml:space="preserve">Sowohl ich als auch Raphael sind daran gewohnt mit guten Frameworks in WEB Bereich zu arbeiten, welche uns viele Möglichkeiten anbieten und deswegen, dachten </w:t>
      </w:r>
      <w:proofErr w:type="gramStart"/>
      <w:r>
        <w:t>wir</w:t>
      </w:r>
      <w:proofErr w:type="gramEnd"/>
      <w:r>
        <w:t xml:space="preserve"> dass wir hier auch umsetzen könnten, aber das war nicht wirklich möglich.</w:t>
      </w:r>
    </w:p>
    <w:tbl>
      <w:tblPr>
        <w:tblStyle w:val="Tabellenraster"/>
        <w:tblW w:w="10490" w:type="dxa"/>
        <w:tblInd w:w="-714" w:type="dxa"/>
        <w:tblLook w:val="04A0" w:firstRow="1" w:lastRow="0" w:firstColumn="1" w:lastColumn="0" w:noHBand="0" w:noVBand="1"/>
      </w:tblPr>
      <w:tblGrid>
        <w:gridCol w:w="3908"/>
        <w:gridCol w:w="3576"/>
        <w:gridCol w:w="3006"/>
      </w:tblGrid>
      <w:tr w:rsidR="003874F0" w14:paraId="5E60DAEB" w14:textId="31792B75" w:rsidTr="003874F0">
        <w:tc>
          <w:tcPr>
            <w:tcW w:w="3970" w:type="dxa"/>
            <w:tcBorders>
              <w:bottom w:val="single" w:sz="4" w:space="0" w:color="auto"/>
            </w:tcBorders>
            <w:shd w:val="clear" w:color="auto" w:fill="2F5496" w:themeFill="accent1" w:themeFillShade="BF"/>
          </w:tcPr>
          <w:p w14:paraId="38E0A08D" w14:textId="6A8A142C" w:rsidR="008D5E2F" w:rsidRPr="00465F74" w:rsidRDefault="005115F5" w:rsidP="00465F74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Vor-/Nachteile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shd w:val="clear" w:color="auto" w:fill="C45911" w:themeFill="accent2" w:themeFillShade="BF"/>
          </w:tcPr>
          <w:p w14:paraId="1C7C0F3A" w14:textId="0B0EB822" w:rsidR="008D5E2F" w:rsidRPr="00465F74" w:rsidRDefault="008D5E2F" w:rsidP="00465F74">
            <w:pPr>
              <w:jc w:val="center"/>
              <w:rPr>
                <w:b/>
                <w:bCs/>
                <w:color w:val="FFFFFF" w:themeColor="background1"/>
              </w:rPr>
            </w:pPr>
            <w:r w:rsidRPr="00465F74">
              <w:rPr>
                <w:b/>
                <w:bCs/>
                <w:color w:val="FFFFFF" w:themeColor="background1"/>
              </w:rPr>
              <w:t>Mockup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538135" w:themeFill="accent6" w:themeFillShade="BF"/>
          </w:tcPr>
          <w:p w14:paraId="1084F056" w14:textId="4E581D3A" w:rsidR="008D5E2F" w:rsidRPr="00465F74" w:rsidRDefault="008D5E2F" w:rsidP="00465F74">
            <w:pPr>
              <w:jc w:val="center"/>
              <w:rPr>
                <w:b/>
                <w:bCs/>
                <w:color w:val="FFFFFF" w:themeColor="background1"/>
              </w:rPr>
            </w:pPr>
            <w:r w:rsidRPr="00465F74">
              <w:rPr>
                <w:b/>
                <w:bCs/>
                <w:color w:val="FFFFFF" w:themeColor="background1"/>
              </w:rPr>
              <w:t>Ergebnis</w:t>
            </w:r>
          </w:p>
        </w:tc>
      </w:tr>
      <w:tr w:rsidR="003874F0" w14:paraId="2344EA76" w14:textId="5704DBFF" w:rsidTr="003874F0">
        <w:tc>
          <w:tcPr>
            <w:tcW w:w="3970" w:type="dxa"/>
            <w:tcBorders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44BB41B6" w14:textId="01271F1C" w:rsidR="00465F74" w:rsidRDefault="00465F74" w:rsidP="00A01113">
            <w:r>
              <w:t>+ Schnellzugriff</w:t>
            </w:r>
            <w:r>
              <w:br/>
              <w:t>+ Zähler</w:t>
            </w:r>
            <w:r w:rsidR="003874F0">
              <w:br/>
            </w:r>
            <w:r>
              <w:t>- Responsive</w:t>
            </w:r>
            <w:r w:rsidR="003874F0">
              <w:br/>
            </w:r>
            <w:r>
              <w:t>- Mehrmals gleiche Aktion</w:t>
            </w:r>
          </w:p>
        </w:tc>
        <w:tc>
          <w:tcPr>
            <w:tcW w:w="3543" w:type="dxa"/>
            <w:tcBorders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5ED4C2E0" w14:textId="29AE46E0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1B9D2" wp14:editId="38D2BF00">
                  <wp:extent cx="2076377" cy="1233487"/>
                  <wp:effectExtent l="0" t="0" r="635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016" cy="1242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078ADC9" w14:textId="314E8F13" w:rsidR="008D5E2F" w:rsidRDefault="00465F74" w:rsidP="003874F0">
            <w:pPr>
              <w:jc w:val="center"/>
              <w:rPr>
                <w:noProof/>
              </w:rPr>
            </w:pPr>
            <w:r w:rsidRPr="00465F74">
              <w:rPr>
                <w:noProof/>
              </w:rPr>
              <w:drawing>
                <wp:inline distT="0" distB="0" distL="0" distR="0" wp14:anchorId="2DD3A871" wp14:editId="2BB9D54B">
                  <wp:extent cx="1714500" cy="118999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7" cy="122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40CB9BDE" w14:textId="60AFE44A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6977885C" w14:textId="77777777" w:rsidR="003874F0" w:rsidRDefault="003874F0" w:rsidP="003874F0">
            <w:r>
              <w:t>+ Keine Zusätzliche Fenster</w:t>
            </w:r>
            <w:r>
              <w:br/>
            </w:r>
          </w:p>
          <w:p w14:paraId="25E3779A" w14:textId="29B72B2F" w:rsidR="00465F74" w:rsidRDefault="003874F0" w:rsidP="003874F0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22701468" w14:textId="301ADE1D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C7DA53" wp14:editId="407DB643">
                  <wp:extent cx="2109788" cy="1253334"/>
                  <wp:effectExtent l="0" t="0" r="508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8384" cy="126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56D5D6DA" w14:textId="0A5F62E9" w:rsidR="008D5E2F" w:rsidRDefault="00465F74" w:rsidP="003874F0">
            <w:pPr>
              <w:jc w:val="center"/>
              <w:rPr>
                <w:noProof/>
              </w:rPr>
            </w:pPr>
            <w:r w:rsidRPr="00465F74">
              <w:rPr>
                <w:noProof/>
              </w:rPr>
              <w:drawing>
                <wp:inline distT="0" distB="0" distL="0" distR="0" wp14:anchorId="08623820" wp14:editId="0E33D0AB">
                  <wp:extent cx="1685263" cy="1254076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26" cy="126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2909A56E" w14:textId="64A05F95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37F05D0D" w14:textId="658E4296" w:rsidR="003874F0" w:rsidRDefault="003874F0" w:rsidP="00A01113">
            <w:r>
              <w:t>+ Keine Zusätzliche Fenster</w:t>
            </w:r>
            <w:r>
              <w:br/>
            </w:r>
          </w:p>
          <w:p w14:paraId="5E27756E" w14:textId="06E5C62D" w:rsidR="008D5E2F" w:rsidRDefault="003874F0" w:rsidP="00A01113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2AD0D860" w14:textId="278BE77C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3C4ECC" wp14:editId="77AF1426">
                  <wp:extent cx="2108445" cy="1252537"/>
                  <wp:effectExtent l="0" t="0" r="635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830" cy="126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77FB0AA" w14:textId="48483550" w:rsidR="008D5E2F" w:rsidRDefault="003874F0" w:rsidP="003874F0">
            <w:pPr>
              <w:jc w:val="center"/>
              <w:rPr>
                <w:noProof/>
              </w:rPr>
            </w:pPr>
            <w:r w:rsidRPr="003874F0">
              <w:rPr>
                <w:noProof/>
              </w:rPr>
              <w:drawing>
                <wp:inline distT="0" distB="0" distL="0" distR="0" wp14:anchorId="15322551" wp14:editId="1DE1070B">
                  <wp:extent cx="1713822" cy="1277209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26" cy="128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1E91D1E3" w14:textId="78A96C48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721C3C88" w14:textId="3C662474" w:rsidR="008D5E2F" w:rsidRDefault="003874F0" w:rsidP="00A01113">
            <w:r>
              <w:t>+ Zugriff auf Produkte</w:t>
            </w:r>
            <w:r>
              <w:br/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404B29DD" w14:textId="73F1732F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DCC28B" wp14:editId="5628AB4E">
                  <wp:extent cx="2100263" cy="124767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9450" cy="1265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16ABF02F" w14:textId="44542EA5" w:rsidR="008D5E2F" w:rsidRDefault="003874F0" w:rsidP="003874F0">
            <w:pPr>
              <w:jc w:val="center"/>
            </w:pPr>
            <w:r w:rsidRPr="003874F0">
              <w:rPr>
                <w:noProof/>
              </w:rPr>
              <w:drawing>
                <wp:inline distT="0" distB="0" distL="0" distR="0" wp14:anchorId="6C8E58C4" wp14:editId="79701BAC">
                  <wp:extent cx="1736683" cy="122216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194" cy="123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36708ED0" w14:textId="5D29EF73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730063EB" w14:textId="77777777" w:rsidR="003874F0" w:rsidRDefault="003874F0" w:rsidP="003874F0">
            <w:r>
              <w:lastRenderedPageBreak/>
              <w:t>+ Keine Zusätzliche Fenster</w:t>
            </w:r>
            <w:r>
              <w:br/>
            </w:r>
          </w:p>
          <w:p w14:paraId="5B2DB9B2" w14:textId="710610E6" w:rsidR="008D5E2F" w:rsidRDefault="003874F0" w:rsidP="003874F0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0439BF67" w14:textId="412EC7F6" w:rsidR="008D5E2F" w:rsidRDefault="008D5E2F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A0607" wp14:editId="0DD603A5">
                  <wp:extent cx="2108200" cy="1252391"/>
                  <wp:effectExtent l="0" t="0" r="635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72" cy="1267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2CD3E758" w14:textId="6B1BEE3E" w:rsidR="008D5E2F" w:rsidRDefault="003874F0" w:rsidP="003874F0">
            <w:pPr>
              <w:jc w:val="center"/>
            </w:pPr>
            <w:r w:rsidRPr="003874F0">
              <w:rPr>
                <w:noProof/>
              </w:rPr>
              <w:drawing>
                <wp:inline distT="0" distB="0" distL="0" distR="0" wp14:anchorId="298FB723" wp14:editId="3B68729E">
                  <wp:extent cx="1766570" cy="1145799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983" cy="116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71C6E74F" w14:textId="77777777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10C3425E" w14:textId="77777777" w:rsidR="003874F0" w:rsidRDefault="003874F0" w:rsidP="003874F0">
            <w:r>
              <w:t>+ Keine Zusätzliche Fenster</w:t>
            </w:r>
            <w:r>
              <w:br/>
            </w:r>
          </w:p>
          <w:p w14:paraId="22B3AA81" w14:textId="2DD5B889" w:rsidR="008D5E2F" w:rsidRDefault="003874F0" w:rsidP="003874F0">
            <w:r>
              <w:t>- Unübersichtlich</w:t>
            </w:r>
            <w:r>
              <w:br/>
              <w:t>- Responsive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61A0D487" w14:textId="7AA24463" w:rsidR="008D5E2F" w:rsidRDefault="008D5E2F" w:rsidP="003874F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269615" wp14:editId="7670BE71">
                  <wp:extent cx="2108448" cy="1252538"/>
                  <wp:effectExtent l="0" t="0" r="635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952" cy="1266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2062BB0" w14:textId="6FDFA782" w:rsidR="008D5E2F" w:rsidRDefault="003874F0" w:rsidP="003874F0">
            <w:pPr>
              <w:jc w:val="center"/>
            </w:pPr>
            <w:r w:rsidRPr="003874F0">
              <w:rPr>
                <w:noProof/>
              </w:rPr>
              <w:drawing>
                <wp:inline distT="0" distB="0" distL="0" distR="0" wp14:anchorId="722A2441" wp14:editId="51F92804">
                  <wp:extent cx="1751647" cy="116827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080" cy="1186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F0" w14:paraId="0B5AAAFA" w14:textId="77777777" w:rsidTr="003874F0"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74BFC4FC" w14:textId="682F19B9" w:rsidR="00465F74" w:rsidRDefault="003874F0" w:rsidP="003874F0">
            <w:r>
              <w:t xml:space="preserve">+ Diverse Einstellung auf eine Seite 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BE4D5" w:themeFill="accent2" w:themeFillTint="33"/>
          </w:tcPr>
          <w:p w14:paraId="7BF4DA99" w14:textId="4A55C1BA" w:rsidR="00465F74" w:rsidRDefault="00465F74" w:rsidP="003874F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F5D150" wp14:editId="30F92F6F">
                  <wp:extent cx="2133600" cy="1267480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164" cy="127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</w:tcPr>
          <w:p w14:paraId="7B7324E0" w14:textId="6F435F56" w:rsidR="00465F74" w:rsidRDefault="003874F0" w:rsidP="003874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E9FE55" wp14:editId="6197EC61">
                  <wp:extent cx="1247140" cy="124714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20" cy="12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50237" w14:textId="67E983D1" w:rsidR="00A01113" w:rsidRDefault="00A01113" w:rsidP="00A01113"/>
    <w:p w14:paraId="0472C684" w14:textId="214210A7" w:rsidR="00FF469B" w:rsidRDefault="00FF469B" w:rsidP="00FF469B">
      <w:pPr>
        <w:pStyle w:val="berschrift2"/>
      </w:pPr>
      <w:bookmarkStart w:id="9" w:name="_Toc63418093"/>
      <w:r>
        <w:t>Modal Forms</w:t>
      </w:r>
      <w:bookmarkEnd w:id="9"/>
    </w:p>
    <w:p w14:paraId="7E85AD0F" w14:textId="49CD8498" w:rsidR="00FF469B" w:rsidRDefault="00FF469B" w:rsidP="00FF469B">
      <w:r>
        <w:t>Wir haben uns am Angang entschieden, alle Grids + Formulare auf ein Panel darzustellen.</w:t>
      </w:r>
    </w:p>
    <w:p w14:paraId="6C6499A0" w14:textId="475B8322" w:rsidR="00FF469B" w:rsidRDefault="00FF469B" w:rsidP="00FF469B">
      <w:r>
        <w:t>Im Verlauf von der Entwicklung haben wir nun gemerkt, dass das nicht so wirklich übersichtlich ist. Deswegen haben wir uns dann entschieden, all die Formulare in einer separaten Modal Fenster anzuzeigen.</w:t>
      </w:r>
    </w:p>
    <w:p w14:paraId="1CC29A94" w14:textId="23043E56" w:rsidR="00FF469B" w:rsidRDefault="00FF469B" w:rsidP="00FF469B">
      <w:r>
        <w:t xml:space="preserve">Somit erreichen wir ein besseres Design für unsere </w:t>
      </w:r>
      <w:proofErr w:type="spellStart"/>
      <w:r>
        <w:t>Grid</w:t>
      </w:r>
      <w:proofErr w:type="spellEnd"/>
      <w:r>
        <w:t xml:space="preserve"> und die ADD und DELETE Operationen, können sauber über dieses Modal Dialog gelöst werden.</w:t>
      </w:r>
    </w:p>
    <w:p w14:paraId="74D81E37" w14:textId="7711E1B1" w:rsidR="00413852" w:rsidRDefault="009F46CC" w:rsidP="00FF469B">
      <w:r>
        <w:t>Beim Klicken</w:t>
      </w:r>
      <w:r w:rsidR="00413852">
        <w:t xml:space="preserve"> auf «Add» wird das Formular gelöscht und eine neuen Datensatz kann erfasst werden.</w:t>
      </w:r>
    </w:p>
    <w:p w14:paraId="401D7F03" w14:textId="423B007E" w:rsidR="00413852" w:rsidRDefault="00413852" w:rsidP="00FF469B">
      <w:r>
        <w:t xml:space="preserve">Wenn 1 Datensatz im </w:t>
      </w:r>
      <w:proofErr w:type="spellStart"/>
      <w:r>
        <w:t>Grid</w:t>
      </w:r>
      <w:proofErr w:type="spellEnd"/>
      <w:r>
        <w:t xml:space="preserve"> ausgewählt ist, dann kann man auf «Edit» Button drücken, das Modal wird geöffnet und die Felder werden mit der ausgewählte Datensatz gefüllt.</w:t>
      </w:r>
    </w:p>
    <w:p w14:paraId="6C8EB94A" w14:textId="03D6192C" w:rsidR="00413852" w:rsidRDefault="00413852" w:rsidP="00FF469B">
      <w:r>
        <w:t xml:space="preserve">Beim Speichern wird dann </w:t>
      </w:r>
      <w:r w:rsidR="009F46CC">
        <w:t>beachtet,</w:t>
      </w:r>
      <w:r>
        <w:t xml:space="preserve"> ob die Datensatz bereits ein ID hat oder nicht.</w:t>
      </w:r>
    </w:p>
    <w:p w14:paraId="3F374F46" w14:textId="65BFFB06" w:rsidR="009F46CC" w:rsidRDefault="009F46CC" w:rsidP="00FF469B">
      <w:r>
        <w:t>Falls ja, werden die Felder in der DB geändert, falls nicht, wird eine neue Datensatz in der DB angelegt.</w:t>
      </w:r>
      <w:r>
        <w:br w:type="page"/>
      </w:r>
    </w:p>
    <w:tbl>
      <w:tblPr>
        <w:tblStyle w:val="Tabellenraster"/>
        <w:tblW w:w="9067" w:type="dxa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4651"/>
        <w:gridCol w:w="4416"/>
      </w:tblGrid>
      <w:tr w:rsidR="00413852" w14:paraId="4E001C9C" w14:textId="77777777" w:rsidTr="00AB68EB">
        <w:tc>
          <w:tcPr>
            <w:tcW w:w="4651" w:type="dxa"/>
            <w:shd w:val="clear" w:color="auto" w:fill="262626" w:themeFill="text1" w:themeFillTint="D9"/>
          </w:tcPr>
          <w:p w14:paraId="2BF6E3F1" w14:textId="4972F059" w:rsidR="00FF469B" w:rsidRPr="00FF469B" w:rsidRDefault="00FF469B" w:rsidP="009F46CC">
            <w:pPr>
              <w:jc w:val="center"/>
            </w:pPr>
            <w:r>
              <w:lastRenderedPageBreak/>
              <w:t>Add Mode</w:t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39935224" w14:textId="6DBA1235" w:rsidR="00FF469B" w:rsidRDefault="00FF469B" w:rsidP="009F46CC">
            <w:pPr>
              <w:jc w:val="center"/>
            </w:pPr>
            <w:r>
              <w:t>Edit Mode</w:t>
            </w:r>
          </w:p>
        </w:tc>
      </w:tr>
      <w:tr w:rsidR="00413852" w14:paraId="2F3B65CF" w14:textId="77777777" w:rsidTr="00AB68EB">
        <w:tc>
          <w:tcPr>
            <w:tcW w:w="4651" w:type="dxa"/>
            <w:shd w:val="clear" w:color="auto" w:fill="262626" w:themeFill="text1" w:themeFillTint="D9"/>
          </w:tcPr>
          <w:p w14:paraId="216A0C86" w14:textId="58050743" w:rsid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2B0FE16C" wp14:editId="2051D229">
                  <wp:extent cx="2619375" cy="171973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83" cy="175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7C6F25F3" w14:textId="304F177C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6544B760" wp14:editId="733A6A13">
                  <wp:extent cx="2534729" cy="1690688"/>
                  <wp:effectExtent l="0" t="0" r="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47" cy="172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52" w14:paraId="6009C298" w14:textId="77777777" w:rsidTr="00AB68EB">
        <w:tc>
          <w:tcPr>
            <w:tcW w:w="4651" w:type="dxa"/>
            <w:shd w:val="clear" w:color="auto" w:fill="262626" w:themeFill="text1" w:themeFillTint="D9"/>
          </w:tcPr>
          <w:p w14:paraId="14BD74FE" w14:textId="199F2918" w:rsid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09F836D1" wp14:editId="6208F638">
                  <wp:extent cx="2681288" cy="1781815"/>
                  <wp:effectExtent l="0" t="0" r="508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805" cy="180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433DEFFE" w14:textId="1DF7FB6D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4D754722" wp14:editId="123DD268">
                  <wp:extent cx="2666683" cy="1766429"/>
                  <wp:effectExtent l="0" t="0" r="635" b="571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957" cy="1779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52" w14:paraId="0913D492" w14:textId="77777777" w:rsidTr="00AB68EB">
        <w:tc>
          <w:tcPr>
            <w:tcW w:w="4651" w:type="dxa"/>
            <w:shd w:val="clear" w:color="auto" w:fill="262626" w:themeFill="text1" w:themeFillTint="D9"/>
          </w:tcPr>
          <w:p w14:paraId="372B812D" w14:textId="26589524" w:rsidR="00FF469B" w:rsidRP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2F5E556E" wp14:editId="718BC6DB">
                  <wp:extent cx="2687140" cy="16668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569" cy="168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1B0762AF" w14:textId="0B8BEA75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11AE48FF" wp14:editId="27399E78">
                  <wp:extent cx="2609533" cy="1634514"/>
                  <wp:effectExtent l="0" t="0" r="635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055" cy="164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52" w14:paraId="4289BBA2" w14:textId="77777777" w:rsidTr="00AB68EB">
        <w:tc>
          <w:tcPr>
            <w:tcW w:w="4651" w:type="dxa"/>
            <w:shd w:val="clear" w:color="auto" w:fill="262626" w:themeFill="text1" w:themeFillTint="D9"/>
          </w:tcPr>
          <w:p w14:paraId="71A4A8E8" w14:textId="6DBE7ECE" w:rsidR="00FF469B" w:rsidRPr="00FF469B" w:rsidRDefault="00FF469B" w:rsidP="009F46CC">
            <w:pPr>
              <w:jc w:val="center"/>
            </w:pPr>
            <w:r w:rsidRPr="00FF469B">
              <w:rPr>
                <w:noProof/>
              </w:rPr>
              <w:drawing>
                <wp:inline distT="0" distB="0" distL="0" distR="0" wp14:anchorId="40138A5D" wp14:editId="3AA128D0">
                  <wp:extent cx="2154174" cy="2375065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16" cy="2429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  <w:shd w:val="clear" w:color="auto" w:fill="262626" w:themeFill="text1" w:themeFillTint="D9"/>
          </w:tcPr>
          <w:p w14:paraId="54F0CB6F" w14:textId="052A5340" w:rsidR="00FF469B" w:rsidRDefault="00413852" w:rsidP="009F46CC">
            <w:pPr>
              <w:jc w:val="center"/>
            </w:pPr>
            <w:r w:rsidRPr="00413852">
              <w:rPr>
                <w:noProof/>
              </w:rPr>
              <w:drawing>
                <wp:inline distT="0" distB="0" distL="0" distR="0" wp14:anchorId="43C86942" wp14:editId="2FA99763">
                  <wp:extent cx="2167862" cy="2404753"/>
                  <wp:effectExtent l="0" t="0" r="444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452" cy="243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80695" w14:textId="254D6A7F" w:rsidR="005D7BDE" w:rsidRDefault="005D7BDE">
      <w:pPr>
        <w:spacing w:after="160" w:line="259" w:lineRule="auto"/>
      </w:pPr>
      <w:r>
        <w:br w:type="page"/>
      </w:r>
    </w:p>
    <w:p w14:paraId="01485D8B" w14:textId="3E186654" w:rsidR="00F97EA4" w:rsidRDefault="00F97EA4" w:rsidP="00F97EA4">
      <w:pPr>
        <w:pStyle w:val="berschrift1"/>
      </w:pPr>
      <w:bookmarkStart w:id="10" w:name="_Toc63418094"/>
      <w:r>
        <w:lastRenderedPageBreak/>
        <w:t>ERM</w:t>
      </w:r>
      <w:bookmarkEnd w:id="10"/>
    </w:p>
    <w:p w14:paraId="5002D25A" w14:textId="51E21A9F" w:rsidR="00C66DA6" w:rsidRDefault="00C66DA6" w:rsidP="00C66DA6">
      <w:r>
        <w:t>Aufgrund der Vorgaben, wurde folgendes ERM entworfen und im EF Code-First Ansatz entwickelt.</w:t>
      </w:r>
    </w:p>
    <w:p w14:paraId="3A1C8EB6" w14:textId="019637A3" w:rsidR="00A87F10" w:rsidRDefault="00B6608A" w:rsidP="00A87F10">
      <w:r w:rsidRPr="00B6608A">
        <w:drawing>
          <wp:inline distT="0" distB="0" distL="0" distR="0" wp14:anchorId="7AE11B16" wp14:editId="5B54876F">
            <wp:extent cx="5770003" cy="4801666"/>
            <wp:effectExtent l="19050" t="19050" r="21590" b="184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7551" cy="4832913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319AD6" w14:textId="77777777" w:rsidR="00555980" w:rsidRDefault="00555980" w:rsidP="00555980">
      <w:pPr>
        <w:pStyle w:val="berschrift2"/>
      </w:pPr>
      <w:proofErr w:type="spellStart"/>
      <w:r>
        <w:t>Speziallfall</w:t>
      </w:r>
      <w:proofErr w:type="spellEnd"/>
      <w:r>
        <w:t xml:space="preserve"> Bills</w:t>
      </w:r>
    </w:p>
    <w:p w14:paraId="4CDC2976" w14:textId="77777777" w:rsidR="00555980" w:rsidRDefault="00555980" w:rsidP="00555980">
      <w:r>
        <w:t>Auffällig ist, dass Bills keine Assoziationen zu anderen Tabellen hat. Das heisst hier werden gewisse Daten redundant gespeichert.</w:t>
      </w:r>
    </w:p>
    <w:p w14:paraId="73CC76A0" w14:textId="1CECB2EE" w:rsidR="00E67680" w:rsidRDefault="00555980" w:rsidP="00555980">
      <w:r>
        <w:t>Dies ist aber absichtlich so, weil falls z.B. ein Kunde seinen Nachnamen, oder seine Adresse ändert, soll dies KEINE Auswirkungen auf die bereits bestehenden Rechnungen haben.</w:t>
      </w:r>
      <w:r w:rsidR="006A4976">
        <w:t xml:space="preserve"> Sondern innerhalb der Rechnungen sollen z.B. Adressänderungen nachvollziehbar sein.</w:t>
      </w:r>
      <w:r w:rsidR="00E67680">
        <w:br w:type="page"/>
      </w:r>
    </w:p>
    <w:p w14:paraId="0CB683A6" w14:textId="3A9ABD67" w:rsidR="00C66DA6" w:rsidRDefault="00C66DA6" w:rsidP="00C66DA6">
      <w:pPr>
        <w:pStyle w:val="berschrift1"/>
      </w:pPr>
      <w:bookmarkStart w:id="11" w:name="_Toc63418095"/>
      <w:r>
        <w:lastRenderedPageBreak/>
        <w:t>Klassendiagramm</w:t>
      </w:r>
      <w:bookmarkEnd w:id="11"/>
    </w:p>
    <w:p w14:paraId="5D60F8C6" w14:textId="3F990B75" w:rsidR="00990756" w:rsidRPr="00990756" w:rsidRDefault="00990756" w:rsidP="00990756">
      <w:r>
        <w:t>Folgendes Diagramm zeigt der Aufbau der Applikation.</w:t>
      </w:r>
    </w:p>
    <w:p w14:paraId="52FFA566" w14:textId="77777777" w:rsidR="00990756" w:rsidRDefault="00E67680" w:rsidP="00E67680">
      <w:r w:rsidRPr="00E67680">
        <w:rPr>
          <w:noProof/>
        </w:rPr>
        <w:drawing>
          <wp:inline distT="0" distB="0" distL="0" distR="0" wp14:anchorId="227AA09B" wp14:editId="42C74DCD">
            <wp:extent cx="5636526" cy="4969911"/>
            <wp:effectExtent l="0" t="0" r="254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9688" cy="49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8C8B" w14:textId="3B1F9AA5" w:rsidR="00990756" w:rsidRDefault="00990756" w:rsidP="00E67680">
      <w:r>
        <w:t xml:space="preserve">Das </w:t>
      </w:r>
      <w:r w:rsidR="00161FBB">
        <w:t>G</w:t>
      </w:r>
      <w:r>
        <w:t>anze von links nach rechts in 3 Bereiche aufgeteilt werden.</w:t>
      </w:r>
    </w:p>
    <w:p w14:paraId="6C087644" w14:textId="140F3EC2" w:rsidR="00990756" w:rsidRDefault="00990756" w:rsidP="00990756">
      <w:pPr>
        <w:pStyle w:val="berschrift2"/>
      </w:pPr>
      <w:bookmarkStart w:id="12" w:name="_Toc63418096"/>
      <w:r>
        <w:t>Links Views</w:t>
      </w:r>
      <w:bookmarkEnd w:id="12"/>
    </w:p>
    <w:p w14:paraId="75DBC118" w14:textId="15537070" w:rsidR="00990756" w:rsidRDefault="00990756" w:rsidP="00990756">
      <w:r>
        <w:t xml:space="preserve">Auf der linken Seite befinden sich sämtliche Views. Wir unterscheiden immer zwischen </w:t>
      </w:r>
      <w:r w:rsidR="00161FBB">
        <w:t>Forms</w:t>
      </w:r>
      <w:r>
        <w:t xml:space="preserve"> und </w:t>
      </w:r>
      <w:r w:rsidR="00161FBB">
        <w:t>Views</w:t>
      </w:r>
      <w:r>
        <w:t xml:space="preserve"> (und dem Homescreen, welcher de</w:t>
      </w:r>
      <w:r w:rsidR="00161FBB">
        <w:t>n</w:t>
      </w:r>
      <w:r>
        <w:t xml:space="preserve"> Eintritt in die Applikation abbildet). </w:t>
      </w:r>
    </w:p>
    <w:p w14:paraId="47491918" w14:textId="307BC836" w:rsidR="00990756" w:rsidRDefault="00990756" w:rsidP="00990756">
      <w:pPr>
        <w:pStyle w:val="berschrift3"/>
      </w:pPr>
      <w:bookmarkStart w:id="13" w:name="_Toc63418097"/>
      <w:r>
        <w:t>Forms</w:t>
      </w:r>
      <w:bookmarkEnd w:id="13"/>
    </w:p>
    <w:p w14:paraId="17BC82AE" w14:textId="3D22FF77" w:rsidR="00990756" w:rsidRPr="00990756" w:rsidRDefault="00990756" w:rsidP="00990756">
      <w:r>
        <w:t>Forms sind Formulare, welche Textfelder enthalten, wo der User Daten eingeben kann</w:t>
      </w:r>
      <w:r w:rsidR="00161FBB">
        <w:t xml:space="preserve">. Diese Daten werden dann </w:t>
      </w:r>
      <w:r>
        <w:t>schlussendlich auf der Datenbank abgespeichert.</w:t>
      </w:r>
    </w:p>
    <w:p w14:paraId="56FD681A" w14:textId="6166FEC8" w:rsidR="00990756" w:rsidRDefault="00990756" w:rsidP="00990756">
      <w:pPr>
        <w:pStyle w:val="berschrift3"/>
      </w:pPr>
      <w:bookmarkStart w:id="14" w:name="_Toc63418098"/>
      <w:r>
        <w:t>Views</w:t>
      </w:r>
      <w:bookmarkEnd w:id="14"/>
    </w:p>
    <w:p w14:paraId="27E75C23" w14:textId="69E828B1" w:rsidR="00990756" w:rsidRPr="00990756" w:rsidRDefault="00990756" w:rsidP="00990756">
      <w:r>
        <w:t xml:space="preserve">Auf </w:t>
      </w:r>
      <w:r w:rsidR="00161FBB">
        <w:t xml:space="preserve">den </w:t>
      </w:r>
      <w:r>
        <w:t>Views befindet sich jeweils lediglich ein Data</w:t>
      </w:r>
      <w:r w:rsidR="00161FBB">
        <w:t>-</w:t>
      </w:r>
      <w:proofErr w:type="spellStart"/>
      <w:r>
        <w:t>Grid</w:t>
      </w:r>
      <w:proofErr w:type="spellEnd"/>
      <w:r w:rsidR="00161FBB">
        <w:t>-</w:t>
      </w:r>
      <w:r>
        <w:t xml:space="preserve">View welches Daten veranschaulicht.  </w:t>
      </w:r>
    </w:p>
    <w:p w14:paraId="55F64DCA" w14:textId="42276A46" w:rsidR="00990756" w:rsidRDefault="00990756" w:rsidP="00990756">
      <w:pPr>
        <w:pStyle w:val="berschrift2"/>
      </w:pPr>
      <w:bookmarkStart w:id="15" w:name="_Toc63418099"/>
      <w:r>
        <w:lastRenderedPageBreak/>
        <w:t>Mitte Services</w:t>
      </w:r>
      <w:bookmarkEnd w:id="15"/>
    </w:p>
    <w:p w14:paraId="4F264FA9" w14:textId="77777777" w:rsidR="00990756" w:rsidRDefault="00990756" w:rsidP="00990756">
      <w:r>
        <w:t xml:space="preserve">Für jedes Entity gibt es einen dazugehörigen Service. Diese bilden jeweils die Verbindung zur Datenbank ab. Dort drin gibt es jeweils Methoden wie z.B.: </w:t>
      </w:r>
    </w:p>
    <w:p w14:paraId="7D24E2DB" w14:textId="2D09F1B9" w:rsidR="00990756" w:rsidRDefault="00990756" w:rsidP="00990756">
      <w:pPr>
        <w:pStyle w:val="Listenabsatz"/>
        <w:numPr>
          <w:ilvl w:val="0"/>
          <w:numId w:val="3"/>
        </w:numPr>
      </w:pPr>
      <w:proofErr w:type="spellStart"/>
      <w:proofErr w:type="gramStart"/>
      <w:r>
        <w:t>GetAll</w:t>
      </w:r>
      <w:proofErr w:type="spellEnd"/>
      <w:r>
        <w:t>(</w:t>
      </w:r>
      <w:proofErr w:type="gramEnd"/>
      <w:r>
        <w:t>)</w:t>
      </w:r>
    </w:p>
    <w:p w14:paraId="0651F97D" w14:textId="1466E7FF" w:rsidR="00990756" w:rsidRDefault="00990756" w:rsidP="00990756">
      <w:pPr>
        <w:pStyle w:val="Listenabsatz"/>
        <w:numPr>
          <w:ilvl w:val="0"/>
          <w:numId w:val="3"/>
        </w:numPr>
      </w:pPr>
      <w:proofErr w:type="spellStart"/>
      <w:proofErr w:type="gramStart"/>
      <w:r>
        <w:t>GetByName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7F7551AC" w14:textId="75EFA9CC" w:rsidR="00990756" w:rsidRDefault="00990756" w:rsidP="00990756">
      <w:pPr>
        <w:pStyle w:val="Listenabsatz"/>
        <w:numPr>
          <w:ilvl w:val="0"/>
          <w:numId w:val="3"/>
        </w:numPr>
      </w:pPr>
      <w:proofErr w:type="gramStart"/>
      <w:r>
        <w:t>Add(</w:t>
      </w:r>
      <w:proofErr w:type="gramEnd"/>
      <w:r>
        <w:t xml:space="preserve">Entity </w:t>
      </w:r>
      <w:proofErr w:type="spellStart"/>
      <w:r>
        <w:t>entity</w:t>
      </w:r>
      <w:proofErr w:type="spellEnd"/>
      <w:r>
        <w:t>)</w:t>
      </w:r>
    </w:p>
    <w:p w14:paraId="129BAA10" w14:textId="4ADEDF27" w:rsidR="00990756" w:rsidRDefault="00990756" w:rsidP="00990756">
      <w:pPr>
        <w:pStyle w:val="Listenabsatz"/>
        <w:numPr>
          <w:ilvl w:val="0"/>
          <w:numId w:val="3"/>
        </w:numPr>
      </w:pPr>
      <w:proofErr w:type="gramStart"/>
      <w:r>
        <w:t>Delete(</w:t>
      </w:r>
      <w:proofErr w:type="gramEnd"/>
      <w:r w:rsidRPr="00990756">
        <w:t xml:space="preserve">Entity </w:t>
      </w:r>
      <w:proofErr w:type="spellStart"/>
      <w:r w:rsidRPr="00990756">
        <w:t>entity</w:t>
      </w:r>
      <w:proofErr w:type="spellEnd"/>
      <w:r>
        <w:t>)</w:t>
      </w:r>
    </w:p>
    <w:p w14:paraId="6323B9E0" w14:textId="1B38BE17" w:rsidR="00990756" w:rsidRDefault="00990756" w:rsidP="00990756">
      <w:pPr>
        <w:pStyle w:val="Listenabsatz"/>
        <w:numPr>
          <w:ilvl w:val="0"/>
          <w:numId w:val="3"/>
        </w:numPr>
      </w:pPr>
      <w:r>
        <w:t>Etc.</w:t>
      </w:r>
    </w:p>
    <w:p w14:paraId="38C7EFDF" w14:textId="53A2DA3A" w:rsidR="00990756" w:rsidRDefault="00990756" w:rsidP="00990756">
      <w:r>
        <w:t>Jede Methode, die eine Verbindung zur Datenbank benötigt</w:t>
      </w:r>
      <w:r w:rsidR="00010F0A">
        <w:t>,</w:t>
      </w:r>
      <w:r>
        <w:t xml:space="preserve"> kümmert sich selbst um das Öffnen und Schliessen vom </w:t>
      </w:r>
      <w:proofErr w:type="spellStart"/>
      <w:r>
        <w:t>DBContext</w:t>
      </w:r>
      <w:proofErr w:type="spellEnd"/>
      <w:r>
        <w:t xml:space="preserve">, damit dieser immer nur möglichst kurz </w:t>
      </w:r>
      <w:proofErr w:type="gramStart"/>
      <w:r>
        <w:t>offen bleibt</w:t>
      </w:r>
      <w:proofErr w:type="gramEnd"/>
      <w:r>
        <w:t>.</w:t>
      </w:r>
    </w:p>
    <w:p w14:paraId="299ACA2C" w14:textId="269964DF" w:rsidR="00084852" w:rsidRDefault="00084852" w:rsidP="00990756">
      <w:r w:rsidRPr="00084852">
        <w:rPr>
          <w:noProof/>
        </w:rPr>
        <w:drawing>
          <wp:inline distT="0" distB="0" distL="0" distR="0" wp14:anchorId="65BF7EA0" wp14:editId="183AC17B">
            <wp:extent cx="5838220" cy="2124304"/>
            <wp:effectExtent l="19050" t="19050" r="10160" b="285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452" cy="2160411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3496B6" w14:textId="77777777" w:rsidR="006D5930" w:rsidRDefault="00990756" w:rsidP="00990756">
      <w:pPr>
        <w:pStyle w:val="berschrift2"/>
      </w:pPr>
      <w:bookmarkStart w:id="16" w:name="_Toc63418100"/>
      <w:r>
        <w:t>Rechts DB-</w:t>
      </w:r>
      <w:proofErr w:type="spellStart"/>
      <w:r>
        <w:t>Entities</w:t>
      </w:r>
      <w:bookmarkEnd w:id="16"/>
      <w:proofErr w:type="spellEnd"/>
    </w:p>
    <w:p w14:paraId="7E528CC1" w14:textId="77777777" w:rsidR="00FF120E" w:rsidRDefault="006D5930" w:rsidP="006D5930">
      <w:r>
        <w:t>Ganz rechts befinden sich die DB-</w:t>
      </w:r>
      <w:proofErr w:type="spellStart"/>
      <w:r>
        <w:t>Entities</w:t>
      </w:r>
      <w:proofErr w:type="spellEnd"/>
      <w:r>
        <w:t>, welche so auch im ERM wiederzufinden sind.</w:t>
      </w:r>
    </w:p>
    <w:p w14:paraId="50ED3C09" w14:textId="718B1A33" w:rsidR="006D5930" w:rsidRDefault="00FF120E" w:rsidP="00FF120E">
      <w:pPr>
        <w:pStyle w:val="berschrift3"/>
      </w:pPr>
      <w:bookmarkStart w:id="17" w:name="_Toc63418101"/>
      <w:r>
        <w:t>Ausnahme</w:t>
      </w:r>
      <w:bookmarkEnd w:id="17"/>
    </w:p>
    <w:p w14:paraId="75A37ABF" w14:textId="2B80EF3A" w:rsidR="00FF120E" w:rsidRPr="00FF120E" w:rsidRDefault="00FF120E" w:rsidP="00FF120E">
      <w:r>
        <w:t xml:space="preserve">Folgende Klasse </w:t>
      </w:r>
      <w:r w:rsidR="002F3A8B">
        <w:t>ist eine</w:t>
      </w:r>
      <w:r>
        <w:t xml:space="preserve"> Ausnahme und</w:t>
      </w:r>
      <w:r w:rsidR="002F3A8B">
        <w:t xml:space="preserve"> die</w:t>
      </w:r>
      <w:r>
        <w:t xml:space="preserve"> findet man so </w:t>
      </w:r>
      <w:r w:rsidR="002F3A8B">
        <w:t xml:space="preserve">nicht </w:t>
      </w:r>
      <w:r>
        <w:t>in der Datenbank.</w:t>
      </w:r>
    </w:p>
    <w:p w14:paraId="5F5706E2" w14:textId="77777777" w:rsidR="002F3A8B" w:rsidRDefault="006D5930" w:rsidP="002F3A8B">
      <w:pPr>
        <w:pStyle w:val="Listenabsatz"/>
        <w:numPr>
          <w:ilvl w:val="0"/>
          <w:numId w:val="5"/>
        </w:numPr>
      </w:pPr>
      <w:proofErr w:type="spellStart"/>
      <w:r>
        <w:t>YoyComparison</w:t>
      </w:r>
      <w:proofErr w:type="spellEnd"/>
    </w:p>
    <w:p w14:paraId="35167C22" w14:textId="053192A3" w:rsidR="006D5930" w:rsidRDefault="006D5930" w:rsidP="002F3A8B">
      <w:r>
        <w:t>In der</w:t>
      </w:r>
      <w:r w:rsidR="00FF120E">
        <w:t xml:space="preserve"> Methode</w:t>
      </w:r>
      <w:r>
        <w:t xml:space="preserve"> </w:t>
      </w:r>
      <w:proofErr w:type="spellStart"/>
      <w:proofErr w:type="gramStart"/>
      <w:r w:rsidRPr="002F3A8B">
        <w:rPr>
          <w:rFonts w:ascii="Courier New" w:hAnsi="Courier New" w:cs="Courier New"/>
        </w:rPr>
        <w:t>OnModelCreating</w:t>
      </w:r>
      <w:proofErr w:type="spellEnd"/>
      <w:r w:rsidRPr="002F3A8B">
        <w:rPr>
          <w:rFonts w:ascii="Courier New" w:hAnsi="Courier New" w:cs="Courier New"/>
        </w:rPr>
        <w:t>(</w:t>
      </w:r>
      <w:proofErr w:type="gramEnd"/>
      <w:r w:rsidRPr="002F3A8B">
        <w:rPr>
          <w:rFonts w:ascii="Courier New" w:hAnsi="Courier New" w:cs="Courier New"/>
        </w:rPr>
        <w:t>)</w:t>
      </w:r>
      <w:r>
        <w:t xml:space="preserve"> im </w:t>
      </w:r>
      <w:proofErr w:type="spellStart"/>
      <w:r>
        <w:t>DbContext</w:t>
      </w:r>
      <w:proofErr w:type="spellEnd"/>
      <w:r>
        <w:t xml:space="preserve"> wurde definiert, dass für dies</w:t>
      </w:r>
      <w:r w:rsidR="002F3A8B">
        <w:t>e</w:t>
      </w:r>
      <w:r>
        <w:t xml:space="preserve"> Klasse keine Tabelle erzeugt werden soll:</w:t>
      </w:r>
    </w:p>
    <w:p w14:paraId="66CFB2BC" w14:textId="0DAD9E65" w:rsidR="006D5930" w:rsidRPr="00A01113" w:rsidRDefault="006D5930" w:rsidP="006D5930">
      <w:pPr>
        <w:pStyle w:val="Code"/>
        <w:rPr>
          <w:lang w:val="en-GB"/>
        </w:rPr>
      </w:pPr>
      <w:proofErr w:type="spellStart"/>
      <w:r w:rsidRPr="00A01113">
        <w:rPr>
          <w:lang w:val="en-GB"/>
        </w:rPr>
        <w:t>modelBuilder.Entity</w:t>
      </w:r>
      <w:proofErr w:type="spellEnd"/>
      <w:r w:rsidRPr="00A01113">
        <w:rPr>
          <w:lang w:val="en-GB"/>
        </w:rPr>
        <w:t>&lt;</w:t>
      </w:r>
      <w:proofErr w:type="spellStart"/>
      <w:r w:rsidRPr="00A01113">
        <w:rPr>
          <w:lang w:val="en-GB"/>
        </w:rPr>
        <w:t>YoyComparison</w:t>
      </w:r>
      <w:proofErr w:type="spellEnd"/>
      <w:r w:rsidRPr="00A01113">
        <w:rPr>
          <w:lang w:val="en-GB"/>
        </w:rPr>
        <w:t>&gt;(</w:t>
      </w:r>
      <w:proofErr w:type="gramStart"/>
      <w:r w:rsidRPr="00A01113">
        <w:rPr>
          <w:lang w:val="en-GB"/>
        </w:rPr>
        <w:t>).</w:t>
      </w:r>
      <w:proofErr w:type="spellStart"/>
      <w:r w:rsidRPr="00A01113">
        <w:rPr>
          <w:lang w:val="en-GB"/>
        </w:rPr>
        <w:t>HasNoKey</w:t>
      </w:r>
      <w:proofErr w:type="spellEnd"/>
      <w:proofErr w:type="gramEnd"/>
      <w:r w:rsidRPr="00A01113">
        <w:rPr>
          <w:lang w:val="en-GB"/>
        </w:rPr>
        <w:t>().</w:t>
      </w:r>
      <w:proofErr w:type="spellStart"/>
      <w:r w:rsidRPr="00A01113">
        <w:rPr>
          <w:lang w:val="en-GB"/>
        </w:rPr>
        <w:t>ToView</w:t>
      </w:r>
      <w:proofErr w:type="spellEnd"/>
      <w:r w:rsidRPr="00A01113">
        <w:rPr>
          <w:lang w:val="en-GB"/>
        </w:rPr>
        <w:t>(</w:t>
      </w:r>
      <w:r w:rsidRPr="00A01113">
        <w:rPr>
          <w:color w:val="0000FF"/>
          <w:lang w:val="en-GB"/>
        </w:rPr>
        <w:t>null</w:t>
      </w:r>
      <w:r w:rsidRPr="00A01113">
        <w:rPr>
          <w:lang w:val="en-GB"/>
        </w:rPr>
        <w:t>);</w:t>
      </w:r>
    </w:p>
    <w:p w14:paraId="2FFAA4A5" w14:textId="1FD6971E" w:rsidR="0012056E" w:rsidRDefault="00FF120E" w:rsidP="00FF120E">
      <w:r>
        <w:t xml:space="preserve">Diese Klasse </w:t>
      </w:r>
      <w:r w:rsidR="002F3A8B">
        <w:t>wird</w:t>
      </w:r>
      <w:r>
        <w:t xml:space="preserve"> lediglich als «Query-Objekt» verwendet. D.h. Diese Objekte werden nicht in der Datenbank gespeichert, aber wir benötigen sie als Objektstruktur für gewisse </w:t>
      </w:r>
      <w:proofErr w:type="spellStart"/>
      <w:r>
        <w:t>Queries</w:t>
      </w:r>
      <w:proofErr w:type="spellEnd"/>
      <w:r>
        <w:t xml:space="preserve"> und für die Darstellung im </w:t>
      </w:r>
      <w:proofErr w:type="spellStart"/>
      <w:r w:rsidRPr="00FF120E">
        <w:rPr>
          <w:rFonts w:ascii="Courier New" w:hAnsi="Courier New" w:cs="Courier New"/>
        </w:rPr>
        <w:t>ViewYoyComparison</w:t>
      </w:r>
      <w:proofErr w:type="spellEnd"/>
      <w:r>
        <w:t>.</w:t>
      </w:r>
    </w:p>
    <w:p w14:paraId="067015C5" w14:textId="77777777" w:rsidR="0012056E" w:rsidRDefault="0012056E">
      <w:pPr>
        <w:spacing w:after="160" w:line="259" w:lineRule="auto"/>
      </w:pPr>
      <w:r>
        <w:br w:type="page"/>
      </w:r>
    </w:p>
    <w:p w14:paraId="63B80B30" w14:textId="77777777" w:rsidR="00FF120E" w:rsidRDefault="00FF120E" w:rsidP="00FF120E">
      <w:pPr>
        <w:pStyle w:val="berschrift2"/>
      </w:pPr>
      <w:bookmarkStart w:id="18" w:name="_Toc63418102"/>
      <w:r>
        <w:lastRenderedPageBreak/>
        <w:t>Assoziationen</w:t>
      </w:r>
      <w:bookmarkEnd w:id="18"/>
    </w:p>
    <w:p w14:paraId="08B5B97F" w14:textId="77777777" w:rsidR="00035B48" w:rsidRDefault="00FF120E" w:rsidP="00FF120E">
      <w:r>
        <w:t xml:space="preserve">Der Übersichtshalber wurden absichtlich nicht sämtliche Assoziationen eingezeichnet. Konkret gemeint ist damit z.B. das </w:t>
      </w:r>
      <w:proofErr w:type="spellStart"/>
      <w:r w:rsidRPr="00FF120E">
        <w:rPr>
          <w:rFonts w:ascii="Courier New" w:hAnsi="Courier New" w:cs="Courier New"/>
        </w:rPr>
        <w:t>FormProduct</w:t>
      </w:r>
      <w:proofErr w:type="spellEnd"/>
      <w:r>
        <w:t xml:space="preserve">. </w:t>
      </w:r>
    </w:p>
    <w:p w14:paraId="42CA909F" w14:textId="23A52F8B" w:rsidR="00FF120E" w:rsidRDefault="00FF120E" w:rsidP="00FF120E">
      <w:r>
        <w:t xml:space="preserve">Gemäss ERM hat jedes Produkt eine dazugehörige Produkt-Kategorie. Das heisst man muss diese beim Erfassen eines Produktes auswählen können. Damit das möglich ist, verwendet das </w:t>
      </w:r>
      <w:proofErr w:type="spellStart"/>
      <w:r w:rsidRPr="00FF120E">
        <w:rPr>
          <w:rFonts w:ascii="Courier New" w:hAnsi="Courier New" w:cs="Courier New"/>
        </w:rPr>
        <w:t>FormProduct</w:t>
      </w:r>
      <w:proofErr w:type="spellEnd"/>
      <w:r>
        <w:t xml:space="preserve"> nicht NUR den </w:t>
      </w:r>
      <w:proofErr w:type="spellStart"/>
      <w:r w:rsidRPr="00FF120E">
        <w:rPr>
          <w:rFonts w:ascii="Courier New" w:hAnsi="Courier New" w:cs="Courier New"/>
        </w:rPr>
        <w:t>ProductService</w:t>
      </w:r>
      <w:proofErr w:type="spellEnd"/>
      <w:r>
        <w:t xml:space="preserve">, sondern auch den </w:t>
      </w:r>
      <w:proofErr w:type="spellStart"/>
      <w:r w:rsidRPr="00FF120E">
        <w:rPr>
          <w:rFonts w:ascii="Courier New" w:hAnsi="Courier New" w:cs="Courier New"/>
        </w:rPr>
        <w:t>ProductCategoryService</w:t>
      </w:r>
      <w:proofErr w:type="spellEnd"/>
      <w:r>
        <w:t>.</w:t>
      </w:r>
    </w:p>
    <w:p w14:paraId="238E1978" w14:textId="2475E558" w:rsidR="002F3A8B" w:rsidRDefault="00FF120E" w:rsidP="002F3A8B">
      <w:r>
        <w:t xml:space="preserve">Genau gleich, wie z.B. das </w:t>
      </w:r>
      <w:proofErr w:type="spellStart"/>
      <w:r w:rsidR="00035B48" w:rsidRPr="00035B48">
        <w:rPr>
          <w:rFonts w:ascii="Courier New" w:hAnsi="Courier New" w:cs="Courier New"/>
        </w:rPr>
        <w:t>FormOrder</w:t>
      </w:r>
      <w:proofErr w:type="spellEnd"/>
      <w:r w:rsidR="00035B48">
        <w:t xml:space="preserve"> zusätzlich auch den </w:t>
      </w:r>
      <w:proofErr w:type="spellStart"/>
      <w:r w:rsidR="00035B48" w:rsidRPr="00035B48">
        <w:rPr>
          <w:rFonts w:ascii="Courier New" w:hAnsi="Courier New" w:cs="Courier New"/>
        </w:rPr>
        <w:t>ProductService</w:t>
      </w:r>
      <w:proofErr w:type="spellEnd"/>
      <w:r w:rsidR="00035B48">
        <w:t xml:space="preserve"> UND den </w:t>
      </w:r>
      <w:proofErr w:type="spellStart"/>
      <w:r w:rsidR="00035B48" w:rsidRPr="00035B48">
        <w:rPr>
          <w:rFonts w:ascii="Courier New" w:hAnsi="Courier New" w:cs="Courier New"/>
        </w:rPr>
        <w:t>CustomerService</w:t>
      </w:r>
      <w:proofErr w:type="spellEnd"/>
      <w:r w:rsidR="00035B48">
        <w:t xml:space="preserve"> verwendet etc.</w:t>
      </w:r>
    </w:p>
    <w:p w14:paraId="59EC2228" w14:textId="3A84D24C" w:rsidR="002F3A8B" w:rsidRDefault="002F3A8B">
      <w:pPr>
        <w:spacing w:after="160" w:line="259" w:lineRule="auto"/>
      </w:pPr>
      <w:r>
        <w:br w:type="page"/>
      </w:r>
    </w:p>
    <w:p w14:paraId="4250B86D" w14:textId="77777777" w:rsidR="002F3A8B" w:rsidRPr="002F3A8B" w:rsidRDefault="002F3A8B" w:rsidP="002F3A8B">
      <w:pPr>
        <w:pStyle w:val="berschrift1"/>
      </w:pPr>
      <w:bookmarkStart w:id="19" w:name="_Toc63418103"/>
      <w:r w:rsidRPr="002F3A8B">
        <w:lastRenderedPageBreak/>
        <w:t xml:space="preserve">CTE – </w:t>
      </w:r>
      <w:proofErr w:type="spellStart"/>
      <w:r w:rsidRPr="002F3A8B">
        <w:t>Categories</w:t>
      </w:r>
      <w:proofErr w:type="spellEnd"/>
      <w:r w:rsidRPr="002F3A8B">
        <w:t xml:space="preserve"> View</w:t>
      </w:r>
      <w:bookmarkEnd w:id="19"/>
    </w:p>
    <w:p w14:paraId="2DBFFD3F" w14:textId="77777777" w:rsidR="002F3A8B" w:rsidRPr="002F3A8B" w:rsidRDefault="002F3A8B" w:rsidP="002F3A8B">
      <w:r w:rsidRPr="002F3A8B">
        <w:t>«</w:t>
      </w:r>
      <w:proofErr w:type="spellStart"/>
      <w:r w:rsidRPr="002F3A8B">
        <w:t>No</w:t>
      </w:r>
      <w:proofErr w:type="spellEnd"/>
      <w:r w:rsidRPr="002F3A8B">
        <w:t xml:space="preserve"> </w:t>
      </w:r>
      <w:proofErr w:type="spellStart"/>
      <w:r w:rsidRPr="002F3A8B">
        <w:t>pain</w:t>
      </w:r>
      <w:proofErr w:type="spellEnd"/>
      <w:r w:rsidRPr="002F3A8B">
        <w:t xml:space="preserve">, </w:t>
      </w:r>
      <w:proofErr w:type="spellStart"/>
      <w:r w:rsidRPr="002F3A8B">
        <w:t>No</w:t>
      </w:r>
      <w:proofErr w:type="spellEnd"/>
      <w:r w:rsidRPr="002F3A8B">
        <w:t xml:space="preserve"> </w:t>
      </w:r>
      <w:proofErr w:type="spellStart"/>
      <w:r w:rsidRPr="002F3A8B">
        <w:t>gain</w:t>
      </w:r>
      <w:proofErr w:type="spellEnd"/>
      <w:r w:rsidRPr="002F3A8B">
        <w:t>».</w:t>
      </w:r>
    </w:p>
    <w:p w14:paraId="396336F3" w14:textId="77777777" w:rsidR="002F3A8B" w:rsidRPr="002F3A8B" w:rsidRDefault="002F3A8B" w:rsidP="002F3A8B">
      <w:r w:rsidRPr="002F3A8B">
        <w:t>So kann ich am besten die CTE beschreiben, nach dem hier viel Zeit investiert wurde.</w:t>
      </w:r>
    </w:p>
    <w:p w14:paraId="2E3FD2AF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FF"/>
          <w:sz w:val="19"/>
          <w:szCs w:val="19"/>
          <w:lang/>
        </w:rPr>
        <w:t>var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query = </w:t>
      </w:r>
      <w:r w:rsidRPr="002F3A8B">
        <w:rPr>
          <w:rFonts w:ascii="Consolas" w:hAnsi="Consolas" w:cs="Consolas"/>
          <w:color w:val="800000"/>
          <w:sz w:val="19"/>
          <w:szCs w:val="19"/>
          <w:lang/>
        </w:rPr>
        <w:t>@";WITH RecurseTable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61824536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"(ProductCategoryId, ProductCategoryName, ParentId, Level)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5DA606F3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"AS (SELECT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45658C6B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"ProductCategoryId,"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63C8AD2D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"ProductCategoryName,"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24A87C0E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"ISNULL(ParentId, 0),"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6EABDD5B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"0 AS Level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5257D5B5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"FROM ProductCategories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0EAE5F18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"WHERE ParentId IS NULL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5282C321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"UNION ALL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7D84B7A7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"SELECT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67868CBC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"pcat.ProductCategoryId,"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2FD1E6EF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"pcat.ProductCategoryName,"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2295221D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"pcat.ParentId,"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4E4A6A5B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"Level + 1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17DF0B43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"FROM ProductCategories AS pcat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62BFD9E3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"INNER JOIN RecurseTable AS rec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7516BD6B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"ON rec.ProductCategoryId = pcat.ParentId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046D978E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")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7B5BC26D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"SELECT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0A3ED75F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 w:val="en-GB"/>
        </w:rPr>
        <w:t xml:space="preserve">   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"ProductCategoryId,"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27D91016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"ProductCategoryName,"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4D4AD4CA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"ParentId,"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4AD21715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    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"Level 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+</w:t>
      </w:r>
    </w:p>
    <w:p w14:paraId="78CC6854" w14:textId="77777777" w:rsidR="002F3A8B" w:rsidRP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color w:val="000000"/>
          <w:sz w:val="19"/>
          <w:szCs w:val="19"/>
          <w:lang/>
        </w:rPr>
        <w:t xml:space="preserve">    </w:t>
      </w:r>
      <w:r w:rsidRPr="002F3A8B">
        <w:rPr>
          <w:rFonts w:ascii="Consolas" w:hAnsi="Consolas" w:cs="Consolas"/>
          <w:color w:val="A31515"/>
          <w:sz w:val="19"/>
          <w:szCs w:val="19"/>
          <w:lang/>
        </w:rPr>
        <w:t>"FROM RecurseTable"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>;</w:t>
      </w:r>
    </w:p>
    <w:p w14:paraId="54CB4757" w14:textId="77777777" w:rsidR="002F3A8B" w:rsidRPr="002F3A8B" w:rsidRDefault="002F3A8B" w:rsidP="002F3A8B">
      <w:pPr>
        <w:rPr>
          <w:rFonts w:ascii="Consolas" w:hAnsi="Consolas" w:cs="Consolas"/>
          <w:color w:val="000000"/>
          <w:sz w:val="19"/>
          <w:szCs w:val="19"/>
          <w:lang/>
        </w:rPr>
      </w:pPr>
      <w:r w:rsidRPr="002F3A8B">
        <w:rPr>
          <w:rFonts w:ascii="Consolas" w:hAnsi="Consolas" w:cs="Consolas"/>
          <w:noProof/>
          <w:color w:val="000000"/>
          <w:sz w:val="19"/>
          <w:szCs w:val="19"/>
          <w:lang/>
        </w:rPr>
        <w:drawing>
          <wp:inline distT="0" distB="0" distL="0" distR="0" wp14:anchorId="1A43F1DB" wp14:editId="3BA224B1">
            <wp:extent cx="2824183" cy="1209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4183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B2F1" w14:textId="77777777" w:rsidR="002F3A8B" w:rsidRPr="002F3A8B" w:rsidRDefault="002F3A8B" w:rsidP="002F3A8B">
      <w:pPr>
        <w:rPr>
          <w:rFonts w:ascii="Consolas" w:hAnsi="Consolas" w:cs="Consolas"/>
          <w:color w:val="000000"/>
          <w:sz w:val="19"/>
          <w:szCs w:val="19"/>
        </w:rPr>
      </w:pPr>
      <w:r w:rsidRPr="002F3A8B">
        <w:t xml:space="preserve">Die Aufruft von C# code erfolgt mit als Query </w:t>
      </w:r>
      <w:proofErr w:type="spellStart"/>
      <w:r w:rsidRPr="002F3A8B">
        <w:t>string</w:t>
      </w:r>
      <w:proofErr w:type="spellEnd"/>
      <w:r w:rsidRPr="002F3A8B">
        <w:t xml:space="preserve"> mit Hilfe von </w:t>
      </w:r>
      <w:r w:rsidRPr="002F3A8B">
        <w:rPr>
          <w:rFonts w:ascii="Consolas" w:hAnsi="Consolas" w:cs="Consolas"/>
          <w:color w:val="000000"/>
          <w:sz w:val="19"/>
          <w:szCs w:val="19"/>
          <w:lang/>
        </w:rPr>
        <w:t>EntityFrameworkCore</w:t>
      </w:r>
      <w:r w:rsidRPr="002F3A8B">
        <w:rPr>
          <w:rFonts w:ascii="Consolas" w:hAnsi="Consolas" w:cs="Consolas"/>
          <w:color w:val="000000"/>
          <w:sz w:val="19"/>
          <w:szCs w:val="19"/>
        </w:rPr>
        <w:t>.</w:t>
      </w:r>
    </w:p>
    <w:p w14:paraId="6BE99553" w14:textId="77777777" w:rsidR="002F3A8B" w:rsidRPr="002F3A8B" w:rsidRDefault="002F3A8B" w:rsidP="002F3A8B">
      <w:r w:rsidRPr="002F3A8B">
        <w:t xml:space="preserve">Danach erhalten wir als Ergebnis eine Tabelle mit ID der </w:t>
      </w:r>
      <w:proofErr w:type="spellStart"/>
      <w:r w:rsidRPr="002F3A8B">
        <w:t>Kategory</w:t>
      </w:r>
      <w:proofErr w:type="spellEnd"/>
      <w:r w:rsidRPr="002F3A8B">
        <w:t xml:space="preserve">, Beschreibung, </w:t>
      </w:r>
      <w:proofErr w:type="spellStart"/>
      <w:r w:rsidRPr="002F3A8B">
        <w:t>ParentID</w:t>
      </w:r>
      <w:proofErr w:type="spellEnd"/>
      <w:r w:rsidRPr="002F3A8B">
        <w:t>, welche Identifiziert zu welche übergeordnet Kategorie diese Kategorie gehört und als letzten mit «Level» wird angezeigt zu welchem Level sich diese Kategorie gehört.</w:t>
      </w:r>
    </w:p>
    <w:p w14:paraId="7B127FD1" w14:textId="77777777" w:rsidR="002F3A8B" w:rsidRPr="002F3A8B" w:rsidRDefault="002F3A8B" w:rsidP="002F3A8B">
      <w:r w:rsidRPr="002F3A8B">
        <w:t xml:space="preserve">Danach wird diese Liste iteriert. Als erstes nimmt man ein </w:t>
      </w:r>
      <w:proofErr w:type="spellStart"/>
      <w:r w:rsidRPr="002F3A8B">
        <w:t>Node</w:t>
      </w:r>
      <w:proofErr w:type="spellEnd"/>
      <w:r w:rsidRPr="002F3A8B">
        <w:t xml:space="preserve"> vom Level 0 und dann werden alle </w:t>
      </w:r>
      <w:proofErr w:type="spellStart"/>
      <w:r w:rsidRPr="002F3A8B">
        <w:t>items</w:t>
      </w:r>
      <w:proofErr w:type="spellEnd"/>
      <w:r w:rsidRPr="002F3A8B">
        <w:t xml:space="preserve"> mit dem gleichen </w:t>
      </w:r>
      <w:proofErr w:type="spellStart"/>
      <w:r w:rsidRPr="002F3A8B">
        <w:t>ParentID</w:t>
      </w:r>
      <w:proofErr w:type="spellEnd"/>
      <w:r w:rsidRPr="002F3A8B">
        <w:t xml:space="preserve"> zu diesen </w:t>
      </w:r>
      <w:proofErr w:type="spellStart"/>
      <w:r w:rsidRPr="002F3A8B">
        <w:t>Node</w:t>
      </w:r>
      <w:proofErr w:type="spellEnd"/>
      <w:r w:rsidRPr="002F3A8B">
        <w:t xml:space="preserve"> </w:t>
      </w:r>
      <w:proofErr w:type="gramStart"/>
      <w:r w:rsidRPr="002F3A8B">
        <w:t>hinzugefügt</w:t>
      </w:r>
      <w:proofErr w:type="gramEnd"/>
      <w:r w:rsidRPr="002F3A8B">
        <w:t xml:space="preserve"> bis alle </w:t>
      </w:r>
      <w:proofErr w:type="spellStart"/>
      <w:r w:rsidRPr="002F3A8B">
        <w:t>items</w:t>
      </w:r>
      <w:proofErr w:type="spellEnd"/>
      <w:r w:rsidRPr="002F3A8B">
        <w:t xml:space="preserve"> in der </w:t>
      </w:r>
      <w:proofErr w:type="spellStart"/>
      <w:r w:rsidRPr="002F3A8B">
        <w:t>TreeView</w:t>
      </w:r>
      <w:proofErr w:type="spellEnd"/>
      <w:r w:rsidRPr="002F3A8B">
        <w:t xml:space="preserve"> hinzugefügt wurden.</w:t>
      </w:r>
    </w:p>
    <w:p w14:paraId="0FBE8012" w14:textId="77777777" w:rsidR="002F3A8B" w:rsidRPr="002F3A8B" w:rsidRDefault="002F3A8B" w:rsidP="002F3A8B">
      <w:r w:rsidRPr="002F3A8B">
        <w:br w:type="page"/>
      </w:r>
    </w:p>
    <w:p w14:paraId="7D5836A8" w14:textId="4FBE664F" w:rsidR="002F3A8B" w:rsidRDefault="002F3A8B" w:rsidP="00C11B61">
      <w:pPr>
        <w:pStyle w:val="berschrift1"/>
      </w:pPr>
      <w:bookmarkStart w:id="20" w:name="_Toc63418104"/>
      <w:r>
        <w:lastRenderedPageBreak/>
        <w:t xml:space="preserve">YOY </w:t>
      </w:r>
      <w:proofErr w:type="spellStart"/>
      <w:r>
        <w:t>Comparison</w:t>
      </w:r>
      <w:bookmarkEnd w:id="20"/>
      <w:proofErr w:type="spellEnd"/>
    </w:p>
    <w:p w14:paraId="5667B3D3" w14:textId="3C368580" w:rsidR="00874257" w:rsidRPr="00874257" w:rsidRDefault="00874257" w:rsidP="00874257">
      <w:pPr>
        <w:pStyle w:val="berschrift2"/>
      </w:pPr>
      <w:bookmarkStart w:id="21" w:name="_Toc63418105"/>
      <w:r>
        <w:t>Query</w:t>
      </w:r>
      <w:bookmarkEnd w:id="21"/>
    </w:p>
    <w:p w14:paraId="05C6F38B" w14:textId="300C11AC" w:rsidR="002F3A8B" w:rsidRDefault="002F3A8B" w:rsidP="002F3A8B">
      <w:r>
        <w:t xml:space="preserve">Der Jahresvergleich wurde mit </w:t>
      </w:r>
      <w:proofErr w:type="spellStart"/>
      <w:r>
        <w:t>SqlRaw</w:t>
      </w:r>
      <w:proofErr w:type="spellEnd"/>
      <w:r>
        <w:t xml:space="preserve"> umgesetzt.</w:t>
      </w:r>
      <w:r w:rsidR="00874257">
        <w:t xml:space="preserve"> Es wäre zwar eleganter die Abfrage mit </w:t>
      </w:r>
      <w:proofErr w:type="spellStart"/>
      <w:r w:rsidR="00874257">
        <w:t>Linq</w:t>
      </w:r>
      <w:proofErr w:type="spellEnd"/>
      <w:r w:rsidR="00874257">
        <w:t xml:space="preserve"> umzusetzen, da wir jetzt diverse «Magic Strings» haben, aber es war i</w:t>
      </w:r>
      <w:r w:rsidR="00502A15">
        <w:t xml:space="preserve">m Auftrag </w:t>
      </w:r>
      <w:r w:rsidR="00874257">
        <w:t xml:space="preserve">nicht vorgegeben und wir wussten nicht genau, wie man so eine Komplexe Abfrage mit </w:t>
      </w:r>
      <w:proofErr w:type="spellStart"/>
      <w:r w:rsidR="00874257">
        <w:t>Linq</w:t>
      </w:r>
      <w:proofErr w:type="spellEnd"/>
      <w:r w:rsidR="00874257">
        <w:t xml:space="preserve"> nachbilden kann.</w:t>
      </w:r>
    </w:p>
    <w:p w14:paraId="1E0F4E0C" w14:textId="3D419BDD" w:rsidR="002F3A8B" w:rsidRDefault="002F3A8B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18"/>
          <w:szCs w:val="18"/>
        </w:rPr>
      </w:pPr>
      <w:r w:rsidRPr="002F3A8B">
        <w:rPr>
          <w:rFonts w:ascii="Courier New" w:hAnsi="Courier New" w:cs="Courier New"/>
          <w:color w:val="0000FF"/>
          <w:sz w:val="18"/>
          <w:szCs w:val="18"/>
        </w:rPr>
        <w:t>SELECT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b/>
          <w:bCs/>
          <w:color w:val="FF0080"/>
          <w:sz w:val="18"/>
          <w:szCs w:val="18"/>
        </w:rPr>
        <w:t>Concat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(yyyy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FF0000"/>
          <w:sz w:val="18"/>
          <w:szCs w:val="18"/>
        </w:rPr>
        <w:t>' Q'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(qq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AS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Quarter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Count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orderid)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                                    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AS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CountOrders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Avg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(od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quantity)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                                    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AS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AvgCountProductsPerOrder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Sum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(od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quantity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*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price)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                          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AS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TotalRevenue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</w:r>
      <w:r w:rsidRPr="002F3A8B">
        <w:rPr>
          <w:rFonts w:ascii="Courier New" w:hAnsi="Courier New" w:cs="Courier New"/>
          <w:color w:val="0000FF"/>
          <w:sz w:val="18"/>
          <w:szCs w:val="18"/>
        </w:rPr>
        <w:t>FROM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orders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INNER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JOIN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orderdetails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ON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=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od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INNER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JOIN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products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ON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productid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=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od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productid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INNER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JOIN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productcategories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pc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ON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pc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productcategoryid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=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p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productcategoryid</w:t>
      </w:r>
      <w:proofErr w:type="spellEnd"/>
      <w:r w:rsidRPr="002F3A8B">
        <w:rPr>
          <w:rFonts w:ascii="Courier New" w:hAnsi="Courier New" w:cs="Courier New"/>
          <w:color w:val="000000"/>
          <w:sz w:val="18"/>
          <w:szCs w:val="18"/>
        </w:rPr>
        <w:br/>
      </w:r>
      <w:r w:rsidRPr="002F3A8B">
        <w:rPr>
          <w:rFonts w:ascii="Courier New" w:hAnsi="Courier New" w:cs="Courier New"/>
          <w:color w:val="0000FF"/>
          <w:sz w:val="18"/>
          <w:szCs w:val="18"/>
        </w:rPr>
        <w:t>WHERE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</w:t>
      </w:r>
      <w:proofErr w:type="spellStart"/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Datediff</w:t>
      </w:r>
      <w:proofErr w:type="spellEnd"/>
      <w:r w:rsidRPr="002F3A8B">
        <w:rPr>
          <w:rFonts w:ascii="Courier New" w:hAnsi="Courier New" w:cs="Courier New"/>
          <w:color w:val="800000"/>
          <w:sz w:val="18"/>
          <w:szCs w:val="18"/>
        </w:rPr>
        <w:t>(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year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color w:val="800000"/>
          <w:sz w:val="18"/>
          <w:szCs w:val="18"/>
        </w:rPr>
        <w:t>orderdate</w:t>
      </w:r>
      <w:proofErr w:type="spellEnd"/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Getdate</w:t>
      </w:r>
      <w:proofErr w:type="spellEnd"/>
      <w:r w:rsidRPr="002F3A8B">
        <w:rPr>
          <w:rFonts w:ascii="Courier New" w:hAnsi="Courier New" w:cs="Courier New"/>
          <w:color w:val="800000"/>
          <w:sz w:val="18"/>
          <w:szCs w:val="18"/>
        </w:rPr>
        <w:t>())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&lt;=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3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</w:r>
      <w:r w:rsidRPr="002F3A8B">
        <w:rPr>
          <w:rFonts w:ascii="Courier New" w:hAnsi="Courier New" w:cs="Courier New"/>
          <w:color w:val="0000FF"/>
          <w:sz w:val="18"/>
          <w:szCs w:val="18"/>
        </w:rPr>
        <w:t>GROUP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BY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b/>
          <w:bCs/>
          <w:color w:val="FF0080"/>
          <w:sz w:val="18"/>
          <w:szCs w:val="18"/>
        </w:rPr>
        <w:t>Concat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(yyyy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FF0000"/>
          <w:sz w:val="18"/>
          <w:szCs w:val="18"/>
        </w:rPr>
        <w:t>' Q'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(qq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orderdate))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</w:r>
      <w:r w:rsidRPr="002F3A8B">
        <w:rPr>
          <w:rFonts w:ascii="Courier New" w:hAnsi="Courier New" w:cs="Courier New"/>
          <w:color w:val="0000FF"/>
          <w:sz w:val="18"/>
          <w:szCs w:val="18"/>
        </w:rPr>
        <w:t>ORDER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BY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b/>
          <w:bCs/>
          <w:color w:val="FF0080"/>
          <w:sz w:val="18"/>
          <w:szCs w:val="18"/>
        </w:rPr>
        <w:t>Concat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(yyyy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FF0000"/>
          <w:sz w:val="18"/>
          <w:szCs w:val="18"/>
        </w:rPr>
        <w:t>' Q'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i/>
          <w:iCs/>
          <w:color w:val="FF00FF"/>
          <w:sz w:val="18"/>
          <w:szCs w:val="18"/>
        </w:rPr>
        <w:t>Datepart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(qq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,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.</w:t>
      </w:r>
      <w:r w:rsidRPr="002F3A8B">
        <w:rPr>
          <w:rFonts w:ascii="Courier New" w:hAnsi="Courier New" w:cs="Courier New"/>
          <w:color w:val="800000"/>
          <w:sz w:val="18"/>
          <w:szCs w:val="18"/>
        </w:rPr>
        <w:t>orderdate))</w:t>
      </w:r>
      <w:r w:rsidRPr="002F3A8B">
        <w:rPr>
          <w:rFonts w:ascii="Courier New" w:hAnsi="Courier New" w:cs="Courier New"/>
          <w:color w:val="000000"/>
          <w:sz w:val="18"/>
          <w:szCs w:val="18"/>
        </w:rPr>
        <w:br/>
        <w:t>          </w:t>
      </w:r>
      <w:r w:rsidRPr="002F3A8B">
        <w:rPr>
          <w:rFonts w:ascii="Courier New" w:hAnsi="Courier New" w:cs="Courier New"/>
          <w:color w:val="0000FF"/>
          <w:sz w:val="18"/>
          <w:szCs w:val="18"/>
        </w:rPr>
        <w:t>DESC</w:t>
      </w:r>
      <w:r w:rsidRPr="002F3A8B">
        <w:rPr>
          <w:rFonts w:ascii="Courier New" w:hAnsi="Courier New" w:cs="Courier New"/>
          <w:color w:val="C0C0C0"/>
          <w:sz w:val="18"/>
          <w:szCs w:val="18"/>
        </w:rPr>
        <w:t>;</w:t>
      </w:r>
      <w:r w:rsidRPr="002F3A8B"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79BE06D5" w14:textId="229894D1" w:rsidR="00874257" w:rsidRDefault="00874257" w:rsidP="00874257">
      <w:pPr>
        <w:pStyle w:val="berschrift2"/>
      </w:pPr>
      <w:bookmarkStart w:id="22" w:name="_Toc63418106"/>
      <w:r>
        <w:t>Klasse</w:t>
      </w:r>
      <w:bookmarkEnd w:id="22"/>
    </w:p>
    <w:p w14:paraId="2FDC6F63" w14:textId="12AC5ED0" w:rsidR="002F3A8B" w:rsidRDefault="00874257" w:rsidP="002F3A8B">
      <w:r>
        <w:t>Für die einzelnen Spalten wurde eine Klasse erstellt</w:t>
      </w:r>
      <w:r w:rsidR="002F3A8B">
        <w:t>:</w:t>
      </w:r>
    </w:p>
    <w:p w14:paraId="51B75BD1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YoyComparison</w:t>
      </w:r>
      <w:proofErr w:type="spellEnd"/>
    </w:p>
    <w:p w14:paraId="024A4CD4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77203B4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Quarter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C05146A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9738F1C" w14:textId="04C28EBE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AvgCountProductsPerOrder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145D2F4" w14:textId="77777777" w:rsidR="00874257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0A528F4" w14:textId="5EBAB3CE" w:rsidR="00874257" w:rsidRPr="002F3A8B" w:rsidRDefault="00874257" w:rsidP="00874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CC7B057" w14:textId="0D86D73F" w:rsidR="002F3A8B" w:rsidRDefault="00874257" w:rsidP="00874257">
      <w:r>
        <w:t xml:space="preserve">Im </w:t>
      </w:r>
      <w:proofErr w:type="spellStart"/>
      <w:r>
        <w:t>DBContext</w:t>
      </w:r>
      <w:proofErr w:type="spellEnd"/>
      <w:r>
        <w:t xml:space="preserve"> haben wir definiert, dass für diese Klasse keine Tabelle generiert werden soll, da wir die Klasse nur als Objekt-Struktur für die Abfrage und für die Darstellung im </w:t>
      </w:r>
      <w:proofErr w:type="spellStart"/>
      <w:r>
        <w:t>DataGridView</w:t>
      </w:r>
      <w:proofErr w:type="spellEnd"/>
      <w:r>
        <w:t xml:space="preserve"> benötigen.</w:t>
      </w:r>
    </w:p>
    <w:p w14:paraId="08FC456F" w14:textId="77777777" w:rsidR="00874257" w:rsidRDefault="00874257" w:rsidP="00874257"/>
    <w:p w14:paraId="1D2A094F" w14:textId="70B3D59E" w:rsidR="00874257" w:rsidRDefault="00874257">
      <w:pPr>
        <w:spacing w:after="160" w:line="259" w:lineRule="auto"/>
      </w:pPr>
      <w:r>
        <w:br w:type="page"/>
      </w:r>
    </w:p>
    <w:p w14:paraId="7507E275" w14:textId="69DECB9C" w:rsidR="002F3A8B" w:rsidRDefault="002F3A8B" w:rsidP="00874257">
      <w:pPr>
        <w:pStyle w:val="berschrift1"/>
      </w:pPr>
      <w:bookmarkStart w:id="23" w:name="_Toc63418107"/>
      <w:r w:rsidRPr="00874257">
        <w:lastRenderedPageBreak/>
        <w:t>Bills</w:t>
      </w:r>
      <w:bookmarkEnd w:id="23"/>
    </w:p>
    <w:p w14:paraId="23360F78" w14:textId="5A0EC9E0" w:rsidR="00874257" w:rsidRDefault="00D7219D" w:rsidP="00874257">
      <w:r>
        <w:t xml:space="preserve">Zuerst haben wir das </w:t>
      </w:r>
      <w:proofErr w:type="spellStart"/>
      <w:r>
        <w:t>DataGridView</w:t>
      </w:r>
      <w:proofErr w:type="spellEnd"/>
      <w:r>
        <w:t xml:space="preserve"> für die Bills nur an ein Tabellen-Übergreifendes Query gebunden. Dann haben wir allerdings bemerkt, dass die Anforderung der nachvollziehbaren Adressänderung nicht erfüllt wird. </w:t>
      </w:r>
    </w:p>
    <w:p w14:paraId="458249A8" w14:textId="670AFCF9" w:rsidR="00D7219D" w:rsidRDefault="00D7219D" w:rsidP="00874257">
      <w:r>
        <w:t>Weil wenn man die Adresse eines Kunden geändert hat, hat sich auch die Adresse in den Bills geändert, da es ja nur eine Tabellenübergreifende Abfrage war.</w:t>
      </w:r>
    </w:p>
    <w:p w14:paraId="2B97CF53" w14:textId="5D1038D7" w:rsidR="00D7219D" w:rsidRDefault="00502A15" w:rsidP="00874257">
      <w:r>
        <w:t>Aufgrund dessen</w:t>
      </w:r>
      <w:r w:rsidR="00D7219D">
        <w:t xml:space="preserve"> haben wir, wie man im ERM sehen kann, eine Tabelle für die Bills erstellt</w:t>
      </w:r>
      <w:r>
        <w:t>.</w:t>
      </w:r>
      <w:r w:rsidR="00D7219D">
        <w:t xml:space="preserve"> </w:t>
      </w:r>
      <w:r>
        <w:t>S</w:t>
      </w:r>
      <w:r w:rsidR="00D7219D">
        <w:t>omit werden jetzt auch Rechnungen persistiert und man kann Adressänderungen nachvollziehen.</w:t>
      </w:r>
    </w:p>
    <w:p w14:paraId="0EB5ABB5" w14:textId="452C01A5" w:rsidR="00B70B76" w:rsidRDefault="00B70B76" w:rsidP="00B70B76">
      <w:pPr>
        <w:pStyle w:val="berschrift2"/>
      </w:pPr>
      <w:bookmarkStart w:id="24" w:name="_Toc63418108"/>
      <w:r>
        <w:t>Netto Brutto Berechnung</w:t>
      </w:r>
      <w:bookmarkEnd w:id="24"/>
    </w:p>
    <w:p w14:paraId="4447FF17" w14:textId="60ED2B6F" w:rsidR="00B70B76" w:rsidRPr="00B70B76" w:rsidRDefault="00B70B76" w:rsidP="00B70B76">
      <w:r>
        <w:t>Damit wir den Netto und Brutto Preis berechnen können, haben wir bei jedem Order-Objekt eine «</w:t>
      </w:r>
      <w:proofErr w:type="spellStart"/>
      <w:r>
        <w:t>Tax</w:t>
      </w:r>
      <w:proofErr w:type="spellEnd"/>
      <w:r>
        <w:t xml:space="preserve">» definiert. </w:t>
      </w:r>
    </w:p>
    <w:p w14:paraId="5A87E556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netto = 0;</w:t>
      </w:r>
    </w:p>
    <w:p w14:paraId="2A760B01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90FB62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08A629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CDB3846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netto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orderDetail.Quantity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orderDetail.Product.Price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0ADD47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D7AC69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FDF3CA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brutto = netto *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order.Tax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/ 100) + netto;</w:t>
      </w:r>
    </w:p>
    <w:p w14:paraId="3D7E61D7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7C41F2" w14:textId="77777777" w:rsidR="00B70B76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Bill(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streetNr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2742506" w14:textId="1DFAB1FD" w:rsidR="002F3A8B" w:rsidRDefault="00B70B76" w:rsidP="00B70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netto, brutto));</w:t>
      </w:r>
      <w:r w:rsidR="002F3A8B">
        <w:br w:type="page"/>
      </w:r>
    </w:p>
    <w:p w14:paraId="7B6B22BE" w14:textId="3E45A05C" w:rsidR="00C11B61" w:rsidRDefault="00C11B61" w:rsidP="00C11B61">
      <w:pPr>
        <w:pStyle w:val="berschrift1"/>
      </w:pPr>
      <w:bookmarkStart w:id="25" w:name="_Toc63418109"/>
      <w:r>
        <w:lastRenderedPageBreak/>
        <w:t>Rückblick auf das Projekt</w:t>
      </w:r>
      <w:bookmarkEnd w:id="25"/>
    </w:p>
    <w:p w14:paraId="007EC600" w14:textId="00C1B715" w:rsidR="00C11B61" w:rsidRDefault="00C11B61" w:rsidP="00C11B61">
      <w:pPr>
        <w:pStyle w:val="berschrift2"/>
      </w:pPr>
      <w:bookmarkStart w:id="26" w:name="_Toc63418110"/>
      <w:r>
        <w:t>Raphael</w:t>
      </w:r>
      <w:bookmarkEnd w:id="26"/>
    </w:p>
    <w:p w14:paraId="0AB2B381" w14:textId="1EA3453A" w:rsidR="00F27A1A" w:rsidRDefault="00F27A1A" w:rsidP="00F27A1A">
      <w:r>
        <w:t xml:space="preserve">Grundsätzlich bin ich ein grosser Fan von «Learning </w:t>
      </w:r>
      <w:proofErr w:type="spellStart"/>
      <w:r>
        <w:t>by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». Ich habe es auch in diesem Projekt wieder gemerkt. Mir wurde erst während dem </w:t>
      </w:r>
      <w:r w:rsidR="002E5263">
        <w:t>Entwickeln</w:t>
      </w:r>
      <w:r>
        <w:t xml:space="preserve"> vieles klar, was wir im Unterricht behandelt haben. </w:t>
      </w:r>
    </w:p>
    <w:p w14:paraId="244DB540" w14:textId="77777777" w:rsidR="002E5263" w:rsidRDefault="00F27A1A" w:rsidP="00F27A1A">
      <w:r>
        <w:t>Allerdings fand ich das Projekt für eine Testat-Aufgabe zu aufwändig. Schätzungsweise habe ich insgesamt über 40 Stunden investiert</w:t>
      </w:r>
      <w:r w:rsidR="002E5263">
        <w:t xml:space="preserve"> (und das ist ja nicht das einzige Testat)</w:t>
      </w:r>
      <w:r w:rsidR="00137961">
        <w:t xml:space="preserve">. </w:t>
      </w:r>
    </w:p>
    <w:p w14:paraId="0DA8AFD7" w14:textId="78C7CE99" w:rsidR="00137961" w:rsidRDefault="00137961" w:rsidP="00F27A1A">
      <w:r>
        <w:t>Es wäre wiederum OK, wenn dieses Projekt benotet werden würde, wie es im 2. Semester der Fall war, aber das ist hier leider nicht so.</w:t>
      </w:r>
    </w:p>
    <w:p w14:paraId="64367EBC" w14:textId="4C981BD1" w:rsidR="00137961" w:rsidRDefault="00137961" w:rsidP="00F27A1A">
      <w:r>
        <w:t>Aber alles in allem war es ein spannendes Projekt und ich konnte einiges lernen, da ich bis anhin 0 Erfahrung mit OR-Mapper hatte. (</w:t>
      </w:r>
      <w:r w:rsidR="002E5263">
        <w:t>Und a</w:t>
      </w:r>
      <w:r>
        <w:t>uch .Net kenne ich nur vom ZBW.)</w:t>
      </w:r>
    </w:p>
    <w:p w14:paraId="32E9A889" w14:textId="1C750BB7" w:rsidR="00C11B61" w:rsidRDefault="00C11B61" w:rsidP="00C11B61">
      <w:pPr>
        <w:pStyle w:val="berschrift2"/>
      </w:pPr>
      <w:bookmarkStart w:id="27" w:name="_Toc63418111"/>
      <w:r>
        <w:t>Ricardo</w:t>
      </w:r>
      <w:bookmarkEnd w:id="27"/>
    </w:p>
    <w:p w14:paraId="514F2BD8" w14:textId="7962260B" w:rsidR="00AB68EB" w:rsidRDefault="00AB68EB" w:rsidP="00AB68EB">
      <w:r>
        <w:t xml:space="preserve">Für mich war dieses Projekt zu aufwendig. Ich finde sehr schade, dass nicht benotet wird. </w:t>
      </w:r>
    </w:p>
    <w:p w14:paraId="0DC44977" w14:textId="643F97F1" w:rsidR="00AB68EB" w:rsidRDefault="00AB68EB" w:rsidP="00AB68EB">
      <w:r>
        <w:t>Ich könnte in diesem Projekt den gelernten Stoff, welche in dem Unterricht ermittelt wurde, umsetzen und habe viel dabei gelernt.</w:t>
      </w:r>
    </w:p>
    <w:p w14:paraId="76B4DAC7" w14:textId="65F3A9D6" w:rsidR="00AB68EB" w:rsidRDefault="00AB68EB" w:rsidP="00AB68EB">
      <w:r>
        <w:t>Am Anfang hatten wir ein grober Plan, wie viel all die Ansichten darstellen wollten, jedoch hat sich im Verlauf vom Projekt viel geändert.</w:t>
      </w:r>
    </w:p>
    <w:p w14:paraId="4FC758BF" w14:textId="00710D78" w:rsidR="00AB68EB" w:rsidRDefault="00AB68EB" w:rsidP="00AB68EB">
      <w:r>
        <w:t>Da ich nicht so viele Erfahrung mit C#/.Net habe war für mich ein bisschen schwierig all diesen Abhängigkeiten am Anfang zu verstehen.</w:t>
      </w:r>
    </w:p>
    <w:p w14:paraId="3554C1A3" w14:textId="2FBDF42F" w:rsidR="00AB68EB" w:rsidRDefault="00AB68EB" w:rsidP="00AB68EB">
      <w:r>
        <w:t>Gemeinsam mit Raphael habe ich es dann langsam verstanden und wir habe ein «interessante» Lösung entwickelt.</w:t>
      </w:r>
    </w:p>
    <w:p w14:paraId="0C1E7376" w14:textId="6F4496A9" w:rsidR="00AB68EB" w:rsidRPr="00AB68EB" w:rsidRDefault="00AB68EB" w:rsidP="00AB68EB">
      <w:r>
        <w:t xml:space="preserve"> </w:t>
      </w:r>
    </w:p>
    <w:sectPr w:rsidR="00AB68EB" w:rsidRPr="00AB68EB" w:rsidSect="0007793F">
      <w:footerReference w:type="default" r:id="rId40"/>
      <w:pgSz w:w="11906" w:h="16838"/>
      <w:pgMar w:top="1417" w:right="1417" w:bottom="1134" w:left="1417" w:header="708" w:footer="708" w:gutter="0"/>
      <w:pgBorders w:offsetFrom="page">
        <w:top w:val="single" w:sz="24" w:space="24" w:color="ED7D31" w:themeColor="accent2"/>
        <w:left w:val="single" w:sz="24" w:space="24" w:color="ED7D31" w:themeColor="accent2"/>
        <w:bottom w:val="single" w:sz="24" w:space="24" w:color="ED7D31" w:themeColor="accent2"/>
        <w:right w:val="single" w:sz="24" w:space="24" w:color="ED7D31" w:themeColor="accent2"/>
      </w:pgBorders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F7AC43" w14:textId="77777777" w:rsidR="002115C9" w:rsidRDefault="002115C9" w:rsidP="005D1C82">
      <w:pPr>
        <w:spacing w:after="0" w:line="240" w:lineRule="auto"/>
      </w:pPr>
      <w:r>
        <w:separator/>
      </w:r>
    </w:p>
  </w:endnote>
  <w:endnote w:type="continuationSeparator" w:id="0">
    <w:p w14:paraId="29A64DCB" w14:textId="77777777" w:rsidR="002115C9" w:rsidRDefault="002115C9" w:rsidP="005D1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AC45B" w14:textId="7B0BEB3C" w:rsidR="002F3A8B" w:rsidRDefault="002F3A8B">
    <w:pPr>
      <w:pStyle w:val="Fuzeile"/>
    </w:pP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>
      <w:rPr>
        <w:noProof/>
      </w:rPr>
      <w:t>documentation.docx</w:t>
    </w:r>
    <w:r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917F32" w14:textId="77777777" w:rsidR="002115C9" w:rsidRDefault="002115C9" w:rsidP="005D1C82">
      <w:pPr>
        <w:spacing w:after="0" w:line="240" w:lineRule="auto"/>
      </w:pPr>
      <w:r>
        <w:separator/>
      </w:r>
    </w:p>
  </w:footnote>
  <w:footnote w:type="continuationSeparator" w:id="0">
    <w:p w14:paraId="627ABBC8" w14:textId="77777777" w:rsidR="002115C9" w:rsidRDefault="002115C9" w:rsidP="005D1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CB539" w14:textId="77777777" w:rsidR="002F3A8B" w:rsidRDefault="002F3A8B">
    <w:pPr>
      <w:pStyle w:val="Kopfzeile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64FCC"/>
    <w:multiLevelType w:val="hybridMultilevel"/>
    <w:tmpl w:val="62860656"/>
    <w:lvl w:ilvl="0" w:tplc="54CEB25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A2A1D"/>
    <w:multiLevelType w:val="hybridMultilevel"/>
    <w:tmpl w:val="D99CEB12"/>
    <w:lvl w:ilvl="0" w:tplc="A300A88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E49E5"/>
    <w:multiLevelType w:val="hybridMultilevel"/>
    <w:tmpl w:val="F9C806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47FB3"/>
    <w:multiLevelType w:val="hybridMultilevel"/>
    <w:tmpl w:val="9C3AEC18"/>
    <w:lvl w:ilvl="0" w:tplc="08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87477B5"/>
    <w:multiLevelType w:val="hybridMultilevel"/>
    <w:tmpl w:val="A02AF6C2"/>
    <w:lvl w:ilvl="0" w:tplc="4746D7E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2E0F36"/>
    <w:multiLevelType w:val="hybridMultilevel"/>
    <w:tmpl w:val="906884E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425B5"/>
    <w:multiLevelType w:val="hybridMultilevel"/>
    <w:tmpl w:val="68F2AA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A0FE5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15170B6"/>
    <w:multiLevelType w:val="hybridMultilevel"/>
    <w:tmpl w:val="B9405604"/>
    <w:lvl w:ilvl="0" w:tplc="2422B69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9371D5"/>
    <w:multiLevelType w:val="hybridMultilevel"/>
    <w:tmpl w:val="71843FC0"/>
    <w:lvl w:ilvl="0" w:tplc="74FC64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1"/>
  </w:num>
  <w:num w:numId="8">
    <w:abstractNumId w:val="4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05"/>
    <w:rsid w:val="00004A4D"/>
    <w:rsid w:val="00010F0A"/>
    <w:rsid w:val="00035B48"/>
    <w:rsid w:val="00051B47"/>
    <w:rsid w:val="00055045"/>
    <w:rsid w:val="00060F57"/>
    <w:rsid w:val="00061BA4"/>
    <w:rsid w:val="0007793F"/>
    <w:rsid w:val="00084852"/>
    <w:rsid w:val="00090EF5"/>
    <w:rsid w:val="000C042E"/>
    <w:rsid w:val="000E4447"/>
    <w:rsid w:val="00104DC8"/>
    <w:rsid w:val="00106E3A"/>
    <w:rsid w:val="001116CC"/>
    <w:rsid w:val="0012056E"/>
    <w:rsid w:val="00137961"/>
    <w:rsid w:val="00161FBB"/>
    <w:rsid w:val="001976C1"/>
    <w:rsid w:val="001A3EF3"/>
    <w:rsid w:val="001B0CAF"/>
    <w:rsid w:val="001E5B9A"/>
    <w:rsid w:val="002115C9"/>
    <w:rsid w:val="002B5ED6"/>
    <w:rsid w:val="002D3BF4"/>
    <w:rsid w:val="002E3B56"/>
    <w:rsid w:val="002E5263"/>
    <w:rsid w:val="002F3A8B"/>
    <w:rsid w:val="0031745F"/>
    <w:rsid w:val="00320C3E"/>
    <w:rsid w:val="00333B23"/>
    <w:rsid w:val="0035354C"/>
    <w:rsid w:val="00360B2C"/>
    <w:rsid w:val="00363227"/>
    <w:rsid w:val="003874F0"/>
    <w:rsid w:val="003935B4"/>
    <w:rsid w:val="003A1E7E"/>
    <w:rsid w:val="003B33B2"/>
    <w:rsid w:val="00413852"/>
    <w:rsid w:val="00462904"/>
    <w:rsid w:val="00465F74"/>
    <w:rsid w:val="004C5F1C"/>
    <w:rsid w:val="00502A15"/>
    <w:rsid w:val="005115F5"/>
    <w:rsid w:val="00515B86"/>
    <w:rsid w:val="005352D7"/>
    <w:rsid w:val="00555980"/>
    <w:rsid w:val="0056527F"/>
    <w:rsid w:val="00566550"/>
    <w:rsid w:val="00577FBE"/>
    <w:rsid w:val="00590005"/>
    <w:rsid w:val="00590824"/>
    <w:rsid w:val="005B4ACA"/>
    <w:rsid w:val="005D1C82"/>
    <w:rsid w:val="005D7BDE"/>
    <w:rsid w:val="005E7D00"/>
    <w:rsid w:val="005F64D2"/>
    <w:rsid w:val="00612DF7"/>
    <w:rsid w:val="006148E4"/>
    <w:rsid w:val="006A4976"/>
    <w:rsid w:val="006D5930"/>
    <w:rsid w:val="006F5F62"/>
    <w:rsid w:val="00764D61"/>
    <w:rsid w:val="0077069C"/>
    <w:rsid w:val="007B0E3D"/>
    <w:rsid w:val="007B45B9"/>
    <w:rsid w:val="00833C16"/>
    <w:rsid w:val="008451FA"/>
    <w:rsid w:val="00865C2A"/>
    <w:rsid w:val="00873056"/>
    <w:rsid w:val="00874257"/>
    <w:rsid w:val="00895CE0"/>
    <w:rsid w:val="008D5E2F"/>
    <w:rsid w:val="008F66F6"/>
    <w:rsid w:val="00911B2C"/>
    <w:rsid w:val="009218C4"/>
    <w:rsid w:val="00924322"/>
    <w:rsid w:val="00934CE7"/>
    <w:rsid w:val="009545C5"/>
    <w:rsid w:val="00971A80"/>
    <w:rsid w:val="00975806"/>
    <w:rsid w:val="00990756"/>
    <w:rsid w:val="00997C03"/>
    <w:rsid w:val="009D2CDD"/>
    <w:rsid w:val="009F46CC"/>
    <w:rsid w:val="00A01113"/>
    <w:rsid w:val="00A33221"/>
    <w:rsid w:val="00A87F10"/>
    <w:rsid w:val="00AA0E27"/>
    <w:rsid w:val="00AB68EB"/>
    <w:rsid w:val="00AE68A5"/>
    <w:rsid w:val="00AF0930"/>
    <w:rsid w:val="00AF1326"/>
    <w:rsid w:val="00AF36CD"/>
    <w:rsid w:val="00B0192F"/>
    <w:rsid w:val="00B15BAB"/>
    <w:rsid w:val="00B6608A"/>
    <w:rsid w:val="00B70B27"/>
    <w:rsid w:val="00B70B76"/>
    <w:rsid w:val="00B957F9"/>
    <w:rsid w:val="00BB5EE7"/>
    <w:rsid w:val="00BD2345"/>
    <w:rsid w:val="00BE475B"/>
    <w:rsid w:val="00BF4A7B"/>
    <w:rsid w:val="00C11B61"/>
    <w:rsid w:val="00C446D3"/>
    <w:rsid w:val="00C44FA2"/>
    <w:rsid w:val="00C66DA6"/>
    <w:rsid w:val="00C87005"/>
    <w:rsid w:val="00C92252"/>
    <w:rsid w:val="00CF71B2"/>
    <w:rsid w:val="00D05979"/>
    <w:rsid w:val="00D43CA4"/>
    <w:rsid w:val="00D63189"/>
    <w:rsid w:val="00D64031"/>
    <w:rsid w:val="00D7219D"/>
    <w:rsid w:val="00D90239"/>
    <w:rsid w:val="00DD009D"/>
    <w:rsid w:val="00DF5C46"/>
    <w:rsid w:val="00E04570"/>
    <w:rsid w:val="00E147E4"/>
    <w:rsid w:val="00E5487A"/>
    <w:rsid w:val="00E67680"/>
    <w:rsid w:val="00F050B5"/>
    <w:rsid w:val="00F27A1A"/>
    <w:rsid w:val="00F4308A"/>
    <w:rsid w:val="00F57CB5"/>
    <w:rsid w:val="00F673A9"/>
    <w:rsid w:val="00F7477A"/>
    <w:rsid w:val="00F849A4"/>
    <w:rsid w:val="00F97EA4"/>
    <w:rsid w:val="00FD7059"/>
    <w:rsid w:val="00FF120E"/>
    <w:rsid w:val="00FF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1BEB217"/>
  <w15:chartTrackingRefBased/>
  <w15:docId w15:val="{2A39D601-343B-4E92-B687-D35217E1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D1C82"/>
    <w:pPr>
      <w:spacing w:after="120" w:line="36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7793F"/>
    <w:pPr>
      <w:keepNext/>
      <w:keepLines/>
      <w:numPr>
        <w:numId w:val="1"/>
      </w:numPr>
      <w:spacing w:before="240" w:after="0"/>
      <w:outlineLvl w:val="0"/>
    </w:pPr>
    <w:rPr>
      <w:rFonts w:ascii="Arial Black" w:eastAsiaTheme="majorEastAsia" w:hAnsi="Arial Black" w:cstheme="majorBidi"/>
      <w:b/>
      <w:color w:val="ED7D31" w:themeColor="accent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793F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F4B083" w:themeColor="accent2" w:themeTint="99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9000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9000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9000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9000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9000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9000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9000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7793F"/>
    <w:rPr>
      <w:rFonts w:ascii="Arial Black" w:eastAsiaTheme="majorEastAsia" w:hAnsi="Arial Black" w:cstheme="majorBidi"/>
      <w:b/>
      <w:color w:val="ED7D31" w:themeColor="accent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7793F"/>
    <w:rPr>
      <w:rFonts w:ascii="Arial" w:eastAsiaTheme="majorEastAsia" w:hAnsi="Arial" w:cstheme="majorBidi"/>
      <w:b/>
      <w:color w:val="F4B083" w:themeColor="accent2" w:themeTint="99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5D1C82"/>
    <w:pPr>
      <w:spacing w:after="0" w:line="240" w:lineRule="auto"/>
      <w:contextualSpacing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D1C82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5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D1C82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5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D1C82"/>
    <w:rPr>
      <w:rFonts w:ascii="Arial" w:hAnsi="Arial"/>
    </w:rPr>
  </w:style>
  <w:style w:type="character" w:styleId="Platzhaltertext">
    <w:name w:val="Placeholder Text"/>
    <w:basedOn w:val="Absatz-Standardschriftart"/>
    <w:uiPriority w:val="99"/>
    <w:semiHidden/>
    <w:rsid w:val="00515B86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90824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59000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9000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590005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900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9000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9000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9000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9000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900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900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5E7D00"/>
    <w:pPr>
      <w:spacing w:after="100"/>
      <w:ind w:left="440"/>
    </w:pPr>
  </w:style>
  <w:style w:type="paragraph" w:customStyle="1" w:styleId="Code">
    <w:name w:val="Code"/>
    <w:basedOn w:val="Standard"/>
    <w:qFormat/>
    <w:rsid w:val="00764D6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410"/>
      </w:tabs>
    </w:pPr>
    <w:rPr>
      <w:rFonts w:ascii="Courier New" w:hAnsi="Courier New"/>
    </w:rPr>
  </w:style>
  <w:style w:type="paragraph" w:styleId="KeinLeerraum">
    <w:name w:val="No Spacing"/>
    <w:link w:val="KeinLeerraumZchn"/>
    <w:uiPriority w:val="1"/>
    <w:qFormat/>
    <w:rsid w:val="00AE68A5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E68A5"/>
    <w:rPr>
      <w:rFonts w:eastAsiaTheme="minorEastAsia"/>
      <w:lang w:eastAsia="de-CH"/>
    </w:rPr>
  </w:style>
  <w:style w:type="paragraph" w:styleId="Listenabsatz">
    <w:name w:val="List Paragraph"/>
    <w:basedOn w:val="Standard"/>
    <w:uiPriority w:val="34"/>
    <w:qFormat/>
    <w:rsid w:val="00BE475B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7B0E3D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A01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trello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icardo17coelho/order-managemen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github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morgado\Documents\Custom%20Office%20Templates\ZBW-Shared-Templat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ICTum</b:Tag>
    <b:SourceType>InternetSite</b:SourceType>
    <b:Guid>{F044C39F-9CF5-4179-8EE9-2D700AE77B13}</b:Guid>
    <b:Title>ICT Berufsbildung</b:Title>
    <b:Year>Ohne Datum</b:Year>
    <b:URL>https://www.ict-berufsbildung.ch/</b:URL>
    <b:RefOrder>1</b:RefOrder>
  </b:Source>
</b:Sources>
</file>

<file path=customXml/itemProps1.xml><?xml version="1.0" encoding="utf-8"?>
<ds:datastoreItem xmlns:ds="http://schemas.openxmlformats.org/officeDocument/2006/customXml" ds:itemID="{0A550C6B-92F6-4007-8AF4-B9E752EBE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ZBW-Shared-Template.dotx</Template>
  <TotalTime>0</TotalTime>
  <Pages>15</Pages>
  <Words>1994</Words>
  <Characters>12565</Characters>
  <Application>Microsoft Office Word</Application>
  <DocSecurity>0</DocSecurity>
  <Lines>104</Lines>
  <Paragraphs>29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ZBW Documentation Template</vt:lpstr>
      <vt:lpstr>ZBW Documentation Template</vt:lpstr>
    </vt:vector>
  </TitlesOfParts>
  <Company/>
  <LinksUpToDate>false</LinksUpToDate>
  <CharactersWithSpaces>14530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ZBW Documentation Template</dc:title>
  <dc:subject/>
  <dc:creator>rmorgado</dc:creator>
  <cp:keywords/>
  <dc:description/>
  <cp:lastModifiedBy>Raphael Wirth</cp:lastModifiedBy>
  <cp:revision>44</cp:revision>
  <cp:lastPrinted>2021-01-31T16:11:00Z</cp:lastPrinted>
  <dcterms:created xsi:type="dcterms:W3CDTF">2020-12-02T18:41:00Z</dcterms:created>
  <dcterms:modified xsi:type="dcterms:W3CDTF">2021-02-05T10:53:00Z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 linkTarget="_Toc22573665">
    <vt:lpwstr>Block - 21.10.2019</vt:lpwstr>
  </property>
</Properties>
</file>